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56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68"/>
      </w:tblGrid>
      <w:tr w:rsidR="002511A2">
        <w:trPr>
          <w:trHeight w:val="3383"/>
        </w:trPr>
        <w:tc>
          <w:tcPr>
            <w:tcW w:w="9568" w:type="dxa"/>
            <w:vAlign w:val="center"/>
          </w:tcPr>
          <w:p w:rsidR="002511A2" w:rsidRPr="00467705" w:rsidRDefault="002511A2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Prezado (a) Cliente,</w:t>
            </w:r>
          </w:p>
          <w:p w:rsidR="002511A2" w:rsidRPr="00467705" w:rsidRDefault="002511A2">
            <w:pPr>
              <w:rPr>
                <w:rFonts w:ascii="Arial" w:hAnsi="Arial"/>
              </w:rPr>
            </w:pPr>
          </w:p>
          <w:p w:rsidR="002511A2" w:rsidRPr="00276762" w:rsidRDefault="002511A2" w:rsidP="006C1E8D">
            <w:pPr>
              <w:spacing w:after="80"/>
              <w:jc w:val="both"/>
              <w:rPr>
                <w:rFonts w:ascii="Arial" w:hAnsi="Arial"/>
              </w:rPr>
            </w:pPr>
            <w:r w:rsidRPr="00467705">
              <w:rPr>
                <w:rFonts w:ascii="Arial" w:hAnsi="Arial"/>
              </w:rPr>
              <w:t xml:space="preserve">Sua opinião é muito importante para </w:t>
            </w:r>
            <w:r w:rsidR="00346A34" w:rsidRPr="00467705">
              <w:rPr>
                <w:rFonts w:ascii="Arial" w:hAnsi="Arial"/>
              </w:rPr>
              <w:t xml:space="preserve">o </w:t>
            </w:r>
            <w:r w:rsidR="00F479C0" w:rsidRPr="00613168">
              <w:rPr>
                <w:rFonts w:ascii="Arial" w:hAnsi="Arial" w:cs="Arial"/>
                <w:b/>
              </w:rPr>
              <w:t>Setor de Difusão do Conhecimento</w:t>
            </w:r>
            <w:r w:rsidR="00CB5E56" w:rsidRPr="00613168">
              <w:rPr>
                <w:rFonts w:ascii="Arial" w:hAnsi="Arial" w:cs="Arial"/>
                <w:b/>
              </w:rPr>
              <w:t xml:space="preserve"> </w:t>
            </w:r>
            <w:r w:rsidR="00CB5E56" w:rsidRPr="00276762">
              <w:rPr>
                <w:rFonts w:ascii="Arial" w:hAnsi="Arial" w:cs="Arial"/>
              </w:rPr>
              <w:t>do Instituto de Tecnologia de Alimentos – I</w:t>
            </w:r>
            <w:r w:rsidR="00713563" w:rsidRPr="00276762">
              <w:rPr>
                <w:rFonts w:ascii="Arial" w:hAnsi="Arial" w:cs="Arial"/>
              </w:rPr>
              <w:t>tal</w:t>
            </w:r>
            <w:r w:rsidR="00CB5E56" w:rsidRPr="00276762">
              <w:rPr>
                <w:rFonts w:ascii="Arial" w:hAnsi="Arial" w:cs="Arial"/>
              </w:rPr>
              <w:t>.</w:t>
            </w:r>
          </w:p>
          <w:p w:rsidR="002511A2" w:rsidRPr="00276762" w:rsidRDefault="002511A2" w:rsidP="006C1E8D">
            <w:pPr>
              <w:jc w:val="both"/>
              <w:rPr>
                <w:rFonts w:ascii="Arial" w:hAnsi="Arial"/>
              </w:rPr>
            </w:pPr>
            <w:r w:rsidRPr="00276762">
              <w:rPr>
                <w:rFonts w:ascii="Arial" w:hAnsi="Arial"/>
              </w:rPr>
              <w:t>Por gentileza, responda a avaliação abaixo referente ao atendimento do serviço prestado para que possamos atendê-lo cada vez melhor.</w:t>
            </w:r>
          </w:p>
          <w:p w:rsidR="005039F9" w:rsidRDefault="005039F9" w:rsidP="002511A2">
            <w:pPr>
              <w:rPr>
                <w:rFonts w:ascii="Arial" w:hAnsi="Arial"/>
              </w:rPr>
            </w:pPr>
          </w:p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949"/>
              <w:gridCol w:w="3464"/>
            </w:tblGrid>
            <w:tr w:rsidR="006C1E8D" w:rsidTr="0056329C">
              <w:trPr>
                <w:trHeight w:val="452"/>
              </w:trPr>
              <w:tc>
                <w:tcPr>
                  <w:tcW w:w="5949" w:type="dxa"/>
                  <w:vAlign w:val="center"/>
                </w:tcPr>
                <w:p w:rsidR="006C1E8D" w:rsidRPr="00467705" w:rsidRDefault="009B551D" w:rsidP="0056329C">
                  <w:pPr>
                    <w:rPr>
                      <w:rFonts w:ascii="Arial" w:hAnsi="Arial"/>
                    </w:rPr>
                  </w:pPr>
                  <w:r w:rsidRPr="00467705">
                    <w:rPr>
                      <w:rFonts w:ascii="Arial" w:hAnsi="Arial"/>
                    </w:rPr>
                    <w:t>Respondente:</w:t>
                  </w:r>
                </w:p>
              </w:tc>
              <w:tc>
                <w:tcPr>
                  <w:tcW w:w="3464" w:type="dxa"/>
                  <w:vAlign w:val="center"/>
                </w:tcPr>
                <w:p w:rsidR="006C1E8D" w:rsidRPr="00467705" w:rsidRDefault="006C1E8D" w:rsidP="0056329C">
                  <w:pPr>
                    <w:rPr>
                      <w:rFonts w:ascii="Arial" w:hAnsi="Arial"/>
                    </w:rPr>
                  </w:pPr>
                  <w:r w:rsidRPr="00467705">
                    <w:rPr>
                      <w:rFonts w:ascii="Arial" w:hAnsi="Arial"/>
                    </w:rPr>
                    <w:t>Telefone:</w:t>
                  </w:r>
                </w:p>
              </w:tc>
            </w:tr>
            <w:tr w:rsidR="006C1E8D" w:rsidTr="0056329C">
              <w:trPr>
                <w:trHeight w:val="413"/>
              </w:trPr>
              <w:tc>
                <w:tcPr>
                  <w:tcW w:w="5949" w:type="dxa"/>
                  <w:vAlign w:val="center"/>
                </w:tcPr>
                <w:p w:rsidR="006C1E8D" w:rsidRPr="00467705" w:rsidRDefault="009B551D" w:rsidP="0056329C">
                  <w:pPr>
                    <w:rPr>
                      <w:rFonts w:ascii="Arial" w:hAnsi="Arial"/>
                    </w:rPr>
                  </w:pPr>
                  <w:r w:rsidRPr="00467705">
                    <w:rPr>
                      <w:rFonts w:ascii="Arial" w:hAnsi="Arial"/>
                    </w:rPr>
                    <w:t>Empresa/Instituição:</w:t>
                  </w:r>
                </w:p>
              </w:tc>
              <w:tc>
                <w:tcPr>
                  <w:tcW w:w="3464" w:type="dxa"/>
                  <w:vAlign w:val="center"/>
                </w:tcPr>
                <w:p w:rsidR="006C1E8D" w:rsidRPr="00467705" w:rsidRDefault="006C1E8D" w:rsidP="0056329C">
                  <w:pPr>
                    <w:rPr>
                      <w:rFonts w:ascii="Arial" w:hAnsi="Arial"/>
                    </w:rPr>
                  </w:pPr>
                  <w:r w:rsidRPr="00467705">
                    <w:rPr>
                      <w:rFonts w:ascii="Arial" w:hAnsi="Arial"/>
                    </w:rPr>
                    <w:t>E-mail:</w:t>
                  </w:r>
                </w:p>
              </w:tc>
            </w:tr>
          </w:tbl>
          <w:p w:rsidR="006C1E8D" w:rsidRDefault="006C1E8D" w:rsidP="002511A2">
            <w:pPr>
              <w:rPr>
                <w:rFonts w:ascii="Arial" w:hAnsi="Arial"/>
              </w:rPr>
            </w:pPr>
          </w:p>
          <w:p w:rsidR="005039F9" w:rsidRDefault="005039F9" w:rsidP="002511A2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Por favor</w:t>
            </w:r>
            <w:r w:rsidR="00BD6CBF">
              <w:rPr>
                <w:rFonts w:ascii="Arial" w:hAnsi="Arial"/>
              </w:rPr>
              <w:t xml:space="preserve">, </w:t>
            </w:r>
            <w:r>
              <w:rPr>
                <w:rFonts w:ascii="Arial" w:hAnsi="Arial"/>
              </w:rPr>
              <w:t>assinale o tipo de serviço solicitado:</w:t>
            </w:r>
          </w:p>
          <w:p w:rsidR="005039F9" w:rsidRDefault="005039F9" w:rsidP="002511A2">
            <w:pPr>
              <w:rPr>
                <w:rFonts w:ascii="Arial" w:hAnsi="Arial"/>
              </w:rPr>
            </w:pPr>
          </w:p>
          <w:p w:rsidR="00532DE2" w:rsidRPr="00532DE2" w:rsidRDefault="005039F9" w:rsidP="00532DE2">
            <w:pPr>
              <w:spacing w:after="1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Selecionar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 w:rsidR="009925DD">
              <w:rPr>
                <w:rFonts w:ascii="Arial" w:hAnsi="Arial" w:cs="Arial"/>
              </w:rPr>
            </w:r>
            <w:r w:rsidR="009925DD"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 </w:t>
            </w:r>
            <w:r w:rsidRPr="007C50AC">
              <w:rPr>
                <w:rFonts w:ascii="Arial" w:hAnsi="Arial" w:cs="Arial"/>
                <w:b/>
              </w:rPr>
              <w:t>AQUISIÇÃO DE PUBLICAÇÃO</w:t>
            </w:r>
            <w:r w:rsidR="00466A0F">
              <w:rPr>
                <w:rFonts w:ascii="Arial" w:hAnsi="Arial" w:cs="Arial"/>
                <w:b/>
              </w:rPr>
              <w:t>/ARTIGOS</w:t>
            </w:r>
          </w:p>
          <w:p w:rsidR="005039F9" w:rsidRPr="00AF2691" w:rsidRDefault="005039F9" w:rsidP="002511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Selecionar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 w:rsidR="009925DD">
              <w:rPr>
                <w:rFonts w:ascii="Arial" w:hAnsi="Arial" w:cs="Arial"/>
              </w:rPr>
            </w:r>
            <w:r w:rsidR="009925DD"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 </w:t>
            </w:r>
            <w:r w:rsidR="00AF2691" w:rsidRPr="007C50AC">
              <w:rPr>
                <w:rFonts w:ascii="Arial" w:hAnsi="Arial" w:cs="Arial"/>
                <w:b/>
              </w:rPr>
              <w:t>COMUTAÇÃO BIBLIOGRÁFICA</w:t>
            </w:r>
          </w:p>
          <w:p w:rsidR="005039F9" w:rsidRDefault="005039F9" w:rsidP="002511A2">
            <w:pPr>
              <w:rPr>
                <w:rFonts w:ascii="Arial" w:hAnsi="Arial"/>
              </w:rPr>
            </w:pPr>
          </w:p>
          <w:p w:rsidR="006C1E8D" w:rsidRDefault="006C1E8D" w:rsidP="002511A2">
            <w:pPr>
              <w:rPr>
                <w:rFonts w:ascii="Arial" w:hAnsi="Arial"/>
              </w:rPr>
            </w:pPr>
          </w:p>
          <w:p w:rsidR="008A49FD" w:rsidRDefault="002511A2" w:rsidP="002511A2">
            <w:pPr>
              <w:rPr>
                <w:rFonts w:ascii="Arial" w:hAnsi="Arial"/>
              </w:rPr>
            </w:pPr>
            <w:r w:rsidRPr="002511A2">
              <w:rPr>
                <w:rFonts w:ascii="Arial" w:hAnsi="Arial"/>
              </w:rPr>
              <w:t>Indique, para cada um dos itens a</w:t>
            </w:r>
            <w:r w:rsidR="0057733C">
              <w:rPr>
                <w:rFonts w:ascii="Arial" w:hAnsi="Arial"/>
              </w:rPr>
              <w:t>baixo, o seu grau de satisfação:</w:t>
            </w:r>
          </w:p>
          <w:p w:rsidR="008A49FD" w:rsidRPr="002511A2" w:rsidRDefault="008A49FD" w:rsidP="002511A2">
            <w:pPr>
              <w:rPr>
                <w:rFonts w:ascii="Arial" w:hAnsi="Arial"/>
              </w:rPr>
            </w:pPr>
          </w:p>
        </w:tc>
      </w:tr>
      <w:tr w:rsidR="002511A2">
        <w:trPr>
          <w:trHeight w:val="340"/>
        </w:trPr>
        <w:tc>
          <w:tcPr>
            <w:tcW w:w="9568" w:type="dxa"/>
            <w:vAlign w:val="center"/>
          </w:tcPr>
          <w:tbl>
            <w:tblPr>
              <w:tblW w:w="762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574"/>
              <w:gridCol w:w="1418"/>
              <w:gridCol w:w="1843"/>
              <w:gridCol w:w="1352"/>
              <w:gridCol w:w="1439"/>
            </w:tblGrid>
            <w:tr w:rsidR="00685FD1">
              <w:trPr>
                <w:trHeight w:val="340"/>
                <w:jc w:val="center"/>
              </w:trPr>
              <w:tc>
                <w:tcPr>
                  <w:tcW w:w="1574" w:type="dxa"/>
                  <w:shd w:val="clear" w:color="auto" w:fill="auto"/>
                  <w:vAlign w:val="center"/>
                </w:tcPr>
                <w:p w:rsidR="00685FD1" w:rsidRDefault="00F64223" w:rsidP="00E369AD">
                  <w:pPr>
                    <w:jc w:val="center"/>
                  </w:pPr>
                  <w:r>
                    <w:object w:dxaOrig="502" w:dyaOrig="506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24pt;height:26.25pt" o:ole="">
                        <v:imagedata r:id="rId8" o:title=""/>
                      </v:shape>
                      <o:OLEObject Type="Embed" ProgID="CorelDRAW.Graphic.13" ShapeID="_x0000_i1025" DrawAspect="Content" ObjectID="_1717918936" r:id="rId9"/>
                    </w:object>
                  </w:r>
                </w:p>
              </w:tc>
              <w:tc>
                <w:tcPr>
                  <w:tcW w:w="1418" w:type="dxa"/>
                  <w:shd w:val="clear" w:color="auto" w:fill="auto"/>
                  <w:vAlign w:val="center"/>
                </w:tcPr>
                <w:p w:rsidR="00685FD1" w:rsidRDefault="00F64223" w:rsidP="00E369AD">
                  <w:pPr>
                    <w:jc w:val="center"/>
                  </w:pPr>
                  <w:r>
                    <w:object w:dxaOrig="502" w:dyaOrig="506">
                      <v:shape id="_x0000_i1026" type="#_x0000_t75" style="width:24pt;height:26.25pt" o:ole="">
                        <v:imagedata r:id="rId10" o:title=""/>
                      </v:shape>
                      <o:OLEObject Type="Embed" ProgID="CorelDRAW.Graphic.13" ShapeID="_x0000_i1026" DrawAspect="Content" ObjectID="_1717918937" r:id="rId11"/>
                    </w:object>
                  </w: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:rsidR="00685FD1" w:rsidRDefault="001A3FD7" w:rsidP="00E369AD">
                  <w:pPr>
                    <w:jc w:val="center"/>
                  </w:pPr>
                  <w:r>
                    <w:object w:dxaOrig="502" w:dyaOrig="506">
                      <v:shape id="_x0000_i1027" type="#_x0000_t75" style="width:24pt;height:26.25pt" o:ole="">
                        <v:imagedata r:id="rId12" o:title=""/>
                      </v:shape>
                      <o:OLEObject Type="Embed" ProgID="CorelDRAW.Graphic.13" ShapeID="_x0000_i1027" DrawAspect="Content" ObjectID="_1717918938" r:id="rId13"/>
                    </w:object>
                  </w:r>
                </w:p>
              </w:tc>
              <w:tc>
                <w:tcPr>
                  <w:tcW w:w="1352" w:type="dxa"/>
                  <w:shd w:val="clear" w:color="auto" w:fill="auto"/>
                  <w:vAlign w:val="center"/>
                </w:tcPr>
                <w:p w:rsidR="00685FD1" w:rsidRDefault="00F64223" w:rsidP="00E369AD">
                  <w:pPr>
                    <w:jc w:val="center"/>
                  </w:pPr>
                  <w:r>
                    <w:object w:dxaOrig="502" w:dyaOrig="506">
                      <v:shape id="_x0000_i1028" type="#_x0000_t75" style="width:24pt;height:26.25pt" o:ole="">
                        <v:imagedata r:id="rId14" o:title=""/>
                      </v:shape>
                      <o:OLEObject Type="Embed" ProgID="CorelDRAW.Graphic.13" ShapeID="_x0000_i1028" DrawAspect="Content" ObjectID="_1717918939" r:id="rId15"/>
                    </w:object>
                  </w:r>
                </w:p>
              </w:tc>
              <w:tc>
                <w:tcPr>
                  <w:tcW w:w="1439" w:type="dxa"/>
                  <w:shd w:val="clear" w:color="auto" w:fill="auto"/>
                  <w:vAlign w:val="center"/>
                </w:tcPr>
                <w:p w:rsidR="00685FD1" w:rsidRDefault="00F64223" w:rsidP="00E369AD">
                  <w:pPr>
                    <w:jc w:val="center"/>
                  </w:pPr>
                  <w:r>
                    <w:object w:dxaOrig="502" w:dyaOrig="506">
                      <v:shape id="_x0000_i1029" type="#_x0000_t75" style="width:24pt;height:26.25pt" o:ole="">
                        <v:imagedata r:id="rId16" o:title=""/>
                      </v:shape>
                      <o:OLEObject Type="Embed" ProgID="CorelDRAW.Graphic.13" ShapeID="_x0000_i1029" DrawAspect="Content" ObjectID="_1717918940" r:id="rId17"/>
                    </w:object>
                  </w:r>
                </w:p>
              </w:tc>
            </w:tr>
            <w:tr w:rsidR="00685FD1">
              <w:trPr>
                <w:trHeight w:val="340"/>
                <w:jc w:val="center"/>
              </w:trPr>
              <w:tc>
                <w:tcPr>
                  <w:tcW w:w="1574" w:type="dxa"/>
                  <w:shd w:val="clear" w:color="auto" w:fill="auto"/>
                  <w:vAlign w:val="center"/>
                </w:tcPr>
                <w:p w:rsidR="00685FD1" w:rsidRDefault="00F64223" w:rsidP="00E369AD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 xml:space="preserve">Muito </w:t>
                  </w:r>
                </w:p>
                <w:p w:rsidR="00F64223" w:rsidRPr="004841D9" w:rsidRDefault="00F64223" w:rsidP="00E369AD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Satisfeito</w:t>
                  </w:r>
                </w:p>
              </w:tc>
              <w:tc>
                <w:tcPr>
                  <w:tcW w:w="1418" w:type="dxa"/>
                  <w:shd w:val="clear" w:color="auto" w:fill="auto"/>
                  <w:vAlign w:val="center"/>
                </w:tcPr>
                <w:p w:rsidR="00685FD1" w:rsidRPr="004841D9" w:rsidRDefault="00F64223" w:rsidP="00E369AD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</w:rPr>
                    <w:t>Satisfeito</w:t>
                  </w: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:rsidR="008A49FD" w:rsidRPr="004841D9" w:rsidRDefault="008A49FD" w:rsidP="00E369AD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4841D9">
                    <w:rPr>
                      <w:rFonts w:ascii="Arial" w:hAnsi="Arial" w:cs="Arial"/>
                      <w:b/>
                    </w:rPr>
                    <w:t>Nem Satisfeito</w:t>
                  </w:r>
                </w:p>
                <w:p w:rsidR="00685FD1" w:rsidRPr="004841D9" w:rsidRDefault="008A49FD" w:rsidP="00E369AD">
                  <w:pPr>
                    <w:jc w:val="center"/>
                    <w:rPr>
                      <w:rFonts w:ascii="Arial" w:hAnsi="Arial" w:cs="Arial"/>
                    </w:rPr>
                  </w:pPr>
                  <w:r w:rsidRPr="004841D9">
                    <w:rPr>
                      <w:rFonts w:ascii="Arial" w:hAnsi="Arial" w:cs="Arial"/>
                      <w:b/>
                    </w:rPr>
                    <w:t>Nem Insatisfeito</w:t>
                  </w:r>
                </w:p>
              </w:tc>
              <w:tc>
                <w:tcPr>
                  <w:tcW w:w="1352" w:type="dxa"/>
                  <w:shd w:val="clear" w:color="auto" w:fill="auto"/>
                  <w:vAlign w:val="center"/>
                </w:tcPr>
                <w:p w:rsidR="00685FD1" w:rsidRPr="004841D9" w:rsidRDefault="00F64223" w:rsidP="00E369AD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Insatisfeito</w:t>
                  </w:r>
                </w:p>
              </w:tc>
              <w:tc>
                <w:tcPr>
                  <w:tcW w:w="1439" w:type="dxa"/>
                  <w:shd w:val="clear" w:color="auto" w:fill="auto"/>
                  <w:vAlign w:val="center"/>
                </w:tcPr>
                <w:p w:rsidR="00685FD1" w:rsidRPr="004841D9" w:rsidRDefault="008A49FD" w:rsidP="00F64223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4841D9">
                    <w:rPr>
                      <w:rFonts w:ascii="Arial" w:hAnsi="Arial" w:cs="Arial"/>
                      <w:b/>
                    </w:rPr>
                    <w:t xml:space="preserve">Muito </w:t>
                  </w:r>
                  <w:r w:rsidR="00F64223">
                    <w:rPr>
                      <w:rFonts w:ascii="Arial" w:hAnsi="Arial" w:cs="Arial"/>
                      <w:b/>
                    </w:rPr>
                    <w:t>Ins</w:t>
                  </w:r>
                  <w:r w:rsidRPr="004841D9">
                    <w:rPr>
                      <w:rFonts w:ascii="Arial" w:hAnsi="Arial" w:cs="Arial"/>
                      <w:b/>
                    </w:rPr>
                    <w:t>atisfeito</w:t>
                  </w:r>
                </w:p>
              </w:tc>
            </w:tr>
          </w:tbl>
          <w:p w:rsidR="002511A2" w:rsidRPr="00AA1796" w:rsidRDefault="002511A2">
            <w:pPr>
              <w:rPr>
                <w:rFonts w:ascii="Arial" w:hAnsi="Arial"/>
              </w:rPr>
            </w:pPr>
          </w:p>
        </w:tc>
      </w:tr>
      <w:tr w:rsidR="002511A2">
        <w:trPr>
          <w:trHeight w:val="554"/>
        </w:trPr>
        <w:tc>
          <w:tcPr>
            <w:tcW w:w="9568" w:type="dxa"/>
            <w:vAlign w:val="center"/>
          </w:tcPr>
          <w:p w:rsidR="002511A2" w:rsidRDefault="002511A2">
            <w:pPr>
              <w:rPr>
                <w:rFonts w:ascii="Arial" w:hAnsi="Arial"/>
              </w:rPr>
            </w:pPr>
          </w:p>
          <w:tbl>
            <w:tblPr>
              <w:tblW w:w="9498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6424"/>
              <w:gridCol w:w="615"/>
              <w:gridCol w:w="614"/>
              <w:gridCol w:w="614"/>
              <w:gridCol w:w="614"/>
              <w:gridCol w:w="617"/>
            </w:tblGrid>
            <w:tr w:rsidR="00BD6CBF">
              <w:trPr>
                <w:trHeight w:val="340"/>
              </w:trPr>
              <w:tc>
                <w:tcPr>
                  <w:tcW w:w="64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BD6CBF" w:rsidRPr="0072706C" w:rsidRDefault="00BD6CBF" w:rsidP="00E369AD">
                  <w:pPr>
                    <w:rPr>
                      <w:b/>
                    </w:rPr>
                  </w:pPr>
                </w:p>
              </w:tc>
              <w:tc>
                <w:tcPr>
                  <w:tcW w:w="6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BD6CBF" w:rsidRPr="00B21367" w:rsidRDefault="00F64223" w:rsidP="00E369AD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61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BD6CBF" w:rsidRPr="00B21367" w:rsidRDefault="00F64223" w:rsidP="00E369AD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61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BD6CBF" w:rsidRPr="00B21367" w:rsidRDefault="001F53BE" w:rsidP="00E369AD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1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BD6CBF" w:rsidRPr="00B21367" w:rsidRDefault="00F64223" w:rsidP="00E369AD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BD6CBF" w:rsidRPr="00B21367" w:rsidRDefault="00F64223" w:rsidP="00E369AD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1</w:t>
                  </w:r>
                </w:p>
              </w:tc>
            </w:tr>
            <w:tr w:rsidR="001F53BE">
              <w:trPr>
                <w:trHeight w:val="340"/>
              </w:trPr>
              <w:tc>
                <w:tcPr>
                  <w:tcW w:w="6424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1F53BE" w:rsidRPr="003255B1" w:rsidRDefault="003255B1" w:rsidP="0014547C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Predisposição ao a</w:t>
                  </w:r>
                  <w:r w:rsidRPr="003255B1">
                    <w:rPr>
                      <w:rFonts w:ascii="Arial" w:hAnsi="Arial" w:cs="Arial"/>
                    </w:rPr>
                    <w:t>tendimento</w:t>
                  </w:r>
                </w:p>
              </w:tc>
              <w:tc>
                <w:tcPr>
                  <w:tcW w:w="615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1F53BE" w:rsidRDefault="001F53BE" w:rsidP="00EA3BB2">
                  <w:pPr>
                    <w:jc w:val="center"/>
                  </w:pPr>
                  <w:r>
                    <w:fldChar w:fldCharType="begin">
                      <w:ffData>
                        <w:name w:val="Selecionar3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1F53BE" w:rsidRDefault="001F53BE" w:rsidP="00EA3BB2">
                  <w:pPr>
                    <w:jc w:val="center"/>
                  </w:pPr>
                  <w:r>
                    <w:fldChar w:fldCharType="begin">
                      <w:ffData>
                        <w:name w:val="Selecionar4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1F53BE" w:rsidRDefault="001F53BE" w:rsidP="00EA3BB2">
                  <w:pPr>
                    <w:jc w:val="center"/>
                  </w:pPr>
                  <w:r>
                    <w:fldChar w:fldCharType="begin">
                      <w:ffData>
                        <w:name w:val="Selecionar5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1F53BE" w:rsidRDefault="001F53BE" w:rsidP="00EA3BB2">
                  <w:pPr>
                    <w:jc w:val="center"/>
                  </w:pPr>
                  <w:r>
                    <w:fldChar w:fldCharType="begin">
                      <w:ffData>
                        <w:name w:val="Selecionar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7" w:type="dxa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auto"/>
                  <w:vAlign w:val="center"/>
                </w:tcPr>
                <w:p w:rsidR="001F53BE" w:rsidRDefault="001F53BE" w:rsidP="00EA3BB2">
                  <w:pPr>
                    <w:jc w:val="center"/>
                  </w:pPr>
                  <w:r>
                    <w:fldChar w:fldCharType="begin">
                      <w:ffData>
                        <w:name w:val="Selecionar7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</w:tr>
            <w:tr w:rsidR="001F53BE">
              <w:trPr>
                <w:trHeight w:val="340"/>
              </w:trPr>
              <w:tc>
                <w:tcPr>
                  <w:tcW w:w="6424" w:type="dxa"/>
                  <w:shd w:val="clear" w:color="auto" w:fill="auto"/>
                  <w:vAlign w:val="center"/>
                </w:tcPr>
                <w:p w:rsidR="001F53BE" w:rsidRPr="003255B1" w:rsidRDefault="003255B1" w:rsidP="0014547C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Cortesia no trato pessoal</w:t>
                  </w:r>
                </w:p>
              </w:tc>
              <w:tc>
                <w:tcPr>
                  <w:tcW w:w="615" w:type="dxa"/>
                  <w:shd w:val="clear" w:color="auto" w:fill="auto"/>
                  <w:vAlign w:val="center"/>
                </w:tcPr>
                <w:p w:rsidR="001F53BE" w:rsidRDefault="001F53BE" w:rsidP="00EA3BB2">
                  <w:pPr>
                    <w:jc w:val="center"/>
                  </w:pPr>
                  <w:r>
                    <w:fldChar w:fldCharType="begin">
                      <w:ffData>
                        <w:name w:val="Selecionar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shd w:val="clear" w:color="auto" w:fill="auto"/>
                  <w:vAlign w:val="center"/>
                </w:tcPr>
                <w:p w:rsidR="001F53BE" w:rsidRDefault="001F53BE" w:rsidP="00EA3BB2">
                  <w:pPr>
                    <w:jc w:val="center"/>
                  </w:pPr>
                  <w:r>
                    <w:fldChar w:fldCharType="begin">
                      <w:ffData>
                        <w:name w:val="Selecionar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shd w:val="clear" w:color="auto" w:fill="auto"/>
                  <w:vAlign w:val="center"/>
                </w:tcPr>
                <w:p w:rsidR="001F53BE" w:rsidRDefault="001F53BE" w:rsidP="00EA3BB2">
                  <w:pPr>
                    <w:jc w:val="center"/>
                  </w:pPr>
                  <w:r>
                    <w:fldChar w:fldCharType="begin">
                      <w:ffData>
                        <w:name w:val="Selecionar5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shd w:val="clear" w:color="auto" w:fill="auto"/>
                  <w:vAlign w:val="center"/>
                </w:tcPr>
                <w:p w:rsidR="001F53BE" w:rsidRDefault="001F53BE" w:rsidP="00EA3BB2">
                  <w:pPr>
                    <w:jc w:val="center"/>
                  </w:pPr>
                  <w:r>
                    <w:fldChar w:fldCharType="begin">
                      <w:ffData>
                        <w:name w:val="Selecionar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7" w:type="dxa"/>
                  <w:shd w:val="clear" w:color="auto" w:fill="auto"/>
                  <w:vAlign w:val="center"/>
                </w:tcPr>
                <w:p w:rsidR="001F53BE" w:rsidRDefault="001F53BE" w:rsidP="00EA3BB2">
                  <w:pPr>
                    <w:jc w:val="center"/>
                  </w:pPr>
                  <w:r>
                    <w:fldChar w:fldCharType="begin">
                      <w:ffData>
                        <w:name w:val="Selecionar7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</w:tr>
            <w:tr w:rsidR="001F53BE">
              <w:trPr>
                <w:trHeight w:val="340"/>
              </w:trPr>
              <w:tc>
                <w:tcPr>
                  <w:tcW w:w="642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F53BE" w:rsidRPr="003255B1" w:rsidRDefault="003255B1" w:rsidP="0014547C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En</w:t>
                  </w:r>
                  <w:r w:rsidR="001F53BE" w:rsidRPr="003255B1">
                    <w:rPr>
                      <w:rFonts w:ascii="Arial" w:hAnsi="Arial" w:cs="Arial"/>
                    </w:rPr>
                    <w:t xml:space="preserve">tendimento </w:t>
                  </w:r>
                  <w:r>
                    <w:rPr>
                      <w:rFonts w:ascii="Arial" w:hAnsi="Arial" w:cs="Arial"/>
                    </w:rPr>
                    <w:t>do problema</w:t>
                  </w:r>
                </w:p>
              </w:tc>
              <w:tc>
                <w:tcPr>
                  <w:tcW w:w="615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F53BE" w:rsidRDefault="001F53BE" w:rsidP="00EA3BB2">
                  <w:pPr>
                    <w:jc w:val="center"/>
                  </w:pPr>
                  <w:r>
                    <w:fldChar w:fldCharType="begin">
                      <w:ffData>
                        <w:name w:val="Selecionar1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F53BE" w:rsidRDefault="001F53BE" w:rsidP="00EA3BB2">
                  <w:pPr>
                    <w:jc w:val="center"/>
                  </w:pPr>
                  <w:r>
                    <w:fldChar w:fldCharType="begin">
                      <w:ffData>
                        <w:name w:val="Selecionar15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F53BE" w:rsidRDefault="001F53BE" w:rsidP="00EA3BB2">
                  <w:pPr>
                    <w:jc w:val="center"/>
                  </w:pPr>
                  <w:r>
                    <w:fldChar w:fldCharType="begin">
                      <w:ffData>
                        <w:name w:val="Selecionar1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F53BE" w:rsidRDefault="001F53BE" w:rsidP="00EA3BB2">
                  <w:pPr>
                    <w:jc w:val="center"/>
                  </w:pPr>
                  <w:r>
                    <w:fldChar w:fldCharType="begin">
                      <w:ffData>
                        <w:name w:val="Selecionar17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7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F53BE" w:rsidRDefault="001F53BE" w:rsidP="00EA3BB2">
                  <w:pPr>
                    <w:jc w:val="center"/>
                  </w:pPr>
                  <w:r>
                    <w:fldChar w:fldCharType="begin">
                      <w:ffData>
                        <w:name w:val="Selecionar8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</w:tr>
            <w:tr w:rsidR="003255B1">
              <w:trPr>
                <w:trHeight w:val="340"/>
              </w:trPr>
              <w:tc>
                <w:tcPr>
                  <w:tcW w:w="642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3255B1" w:rsidRPr="003255B1" w:rsidRDefault="003255B1" w:rsidP="0014547C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Tempo para o envio da proposta</w:t>
                  </w:r>
                </w:p>
              </w:tc>
              <w:tc>
                <w:tcPr>
                  <w:tcW w:w="615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3255B1" w:rsidRDefault="003255B1" w:rsidP="00EA3BB2">
                  <w:pPr>
                    <w:jc w:val="center"/>
                  </w:pPr>
                  <w:r>
                    <w:fldChar w:fldCharType="begin">
                      <w:ffData>
                        <w:name w:val="Selecionar3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3255B1" w:rsidRDefault="003255B1" w:rsidP="00EA3BB2">
                  <w:pPr>
                    <w:jc w:val="center"/>
                  </w:pPr>
                  <w:r>
                    <w:fldChar w:fldCharType="begin">
                      <w:ffData>
                        <w:name w:val="Selecionar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3255B1" w:rsidRDefault="003255B1" w:rsidP="00EA3BB2">
                  <w:pPr>
                    <w:jc w:val="center"/>
                  </w:pPr>
                  <w:r>
                    <w:fldChar w:fldCharType="begin">
                      <w:ffData>
                        <w:name w:val="Selecionar5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3255B1" w:rsidRDefault="003255B1" w:rsidP="00EA3BB2">
                  <w:pPr>
                    <w:jc w:val="center"/>
                  </w:pPr>
                  <w:r>
                    <w:fldChar w:fldCharType="begin">
                      <w:ffData>
                        <w:name w:val="Selecionar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7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3255B1" w:rsidRDefault="003255B1" w:rsidP="00EA3BB2">
                  <w:pPr>
                    <w:jc w:val="center"/>
                  </w:pPr>
                  <w:r>
                    <w:fldChar w:fldCharType="begin">
                      <w:ffData>
                        <w:name w:val="Selecionar7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</w:tr>
            <w:tr w:rsidR="0014547C">
              <w:trPr>
                <w:trHeight w:val="340"/>
              </w:trPr>
              <w:tc>
                <w:tcPr>
                  <w:tcW w:w="642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Pr="003255B1" w:rsidRDefault="0014547C" w:rsidP="0014547C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Prazo para execução do serviço</w:t>
                  </w:r>
                </w:p>
              </w:tc>
              <w:tc>
                <w:tcPr>
                  <w:tcW w:w="615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Default="0014547C" w:rsidP="00EA3BB2">
                  <w:pPr>
                    <w:jc w:val="center"/>
                  </w:pPr>
                  <w:r>
                    <w:fldChar w:fldCharType="begin">
                      <w:ffData>
                        <w:name w:val="Selecionar3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Default="0014547C" w:rsidP="00EA3BB2">
                  <w:pPr>
                    <w:jc w:val="center"/>
                  </w:pPr>
                  <w:r>
                    <w:fldChar w:fldCharType="begin">
                      <w:ffData>
                        <w:name w:val="Selecionar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Default="0014547C" w:rsidP="00EA3BB2">
                  <w:pPr>
                    <w:jc w:val="center"/>
                  </w:pPr>
                  <w:r>
                    <w:fldChar w:fldCharType="begin">
                      <w:ffData>
                        <w:name w:val="Selecionar5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Default="0014547C" w:rsidP="00EA3BB2">
                  <w:pPr>
                    <w:jc w:val="center"/>
                  </w:pPr>
                  <w:r>
                    <w:fldChar w:fldCharType="begin">
                      <w:ffData>
                        <w:name w:val="Selecionar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7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Default="0014547C" w:rsidP="00EA3BB2">
                  <w:pPr>
                    <w:jc w:val="center"/>
                  </w:pPr>
                  <w:r>
                    <w:fldChar w:fldCharType="begin">
                      <w:ffData>
                        <w:name w:val="Selecionar7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</w:tr>
            <w:tr w:rsidR="0014547C">
              <w:trPr>
                <w:trHeight w:val="340"/>
              </w:trPr>
              <w:tc>
                <w:tcPr>
                  <w:tcW w:w="642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Pr="003255B1" w:rsidRDefault="0014547C" w:rsidP="0014547C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Atendimento aos requisitos contratado</w:t>
                  </w:r>
                  <w:r w:rsidRPr="003255B1">
                    <w:rPr>
                      <w:rFonts w:ascii="Arial" w:hAnsi="Arial" w:cs="Arial"/>
                    </w:rPr>
                    <w:t>s</w:t>
                  </w:r>
                </w:p>
              </w:tc>
              <w:tc>
                <w:tcPr>
                  <w:tcW w:w="615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Default="0014547C" w:rsidP="00EA3BB2">
                  <w:pPr>
                    <w:jc w:val="center"/>
                  </w:pPr>
                  <w:r>
                    <w:fldChar w:fldCharType="begin">
                      <w:ffData>
                        <w:name w:val="Selecionar1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Default="0014547C" w:rsidP="00EA3BB2">
                  <w:pPr>
                    <w:jc w:val="center"/>
                  </w:pPr>
                  <w:r>
                    <w:fldChar w:fldCharType="begin">
                      <w:ffData>
                        <w:name w:val="Selecionar15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Default="0014547C" w:rsidP="00EA3BB2">
                  <w:pPr>
                    <w:jc w:val="center"/>
                  </w:pPr>
                  <w:r>
                    <w:fldChar w:fldCharType="begin">
                      <w:ffData>
                        <w:name w:val="Selecionar1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Default="0014547C" w:rsidP="00EA3BB2">
                  <w:pPr>
                    <w:jc w:val="center"/>
                  </w:pPr>
                  <w:r>
                    <w:fldChar w:fldCharType="begin">
                      <w:ffData>
                        <w:name w:val="Selecionar17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7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Default="0014547C" w:rsidP="00EA3BB2">
                  <w:pPr>
                    <w:jc w:val="center"/>
                  </w:pPr>
                  <w:r>
                    <w:fldChar w:fldCharType="begin">
                      <w:ffData>
                        <w:name w:val="Selecionar8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</w:tr>
            <w:tr w:rsidR="0014547C">
              <w:trPr>
                <w:trHeight w:val="340"/>
              </w:trPr>
              <w:tc>
                <w:tcPr>
                  <w:tcW w:w="642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Pr="003255B1" w:rsidRDefault="0014547C" w:rsidP="0014547C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Cumprimento dos prazos acordados</w:t>
                  </w:r>
                </w:p>
              </w:tc>
              <w:tc>
                <w:tcPr>
                  <w:tcW w:w="615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Default="0014547C" w:rsidP="00EA3BB2">
                  <w:pPr>
                    <w:jc w:val="center"/>
                  </w:pPr>
                  <w:r>
                    <w:fldChar w:fldCharType="begin">
                      <w:ffData>
                        <w:name w:val="Selecionar1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Default="0014547C" w:rsidP="00EA3BB2">
                  <w:pPr>
                    <w:jc w:val="center"/>
                  </w:pPr>
                  <w:r>
                    <w:fldChar w:fldCharType="begin">
                      <w:ffData>
                        <w:name w:val="Selecionar15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Default="0014547C" w:rsidP="00EA3BB2">
                  <w:pPr>
                    <w:jc w:val="center"/>
                  </w:pPr>
                  <w:r>
                    <w:fldChar w:fldCharType="begin">
                      <w:ffData>
                        <w:name w:val="Selecionar1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Default="0014547C" w:rsidP="00EA3BB2">
                  <w:pPr>
                    <w:jc w:val="center"/>
                  </w:pPr>
                  <w:r>
                    <w:fldChar w:fldCharType="begin">
                      <w:ffData>
                        <w:name w:val="Selecionar17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7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Default="0014547C" w:rsidP="00EA3BB2">
                  <w:pPr>
                    <w:jc w:val="center"/>
                  </w:pPr>
                  <w:r>
                    <w:fldChar w:fldCharType="begin">
                      <w:ffData>
                        <w:name w:val="Selecionar8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</w:tr>
            <w:tr w:rsidR="0014547C">
              <w:trPr>
                <w:trHeight w:val="340"/>
              </w:trPr>
              <w:tc>
                <w:tcPr>
                  <w:tcW w:w="642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Pr="00467705" w:rsidRDefault="0014547C" w:rsidP="0056329C">
                  <w:pPr>
                    <w:rPr>
                      <w:rFonts w:ascii="Arial" w:hAnsi="Arial" w:cs="Arial"/>
                    </w:rPr>
                  </w:pPr>
                  <w:r w:rsidRPr="00467705">
                    <w:rPr>
                      <w:rFonts w:ascii="Arial" w:hAnsi="Arial" w:cs="Arial"/>
                    </w:rPr>
                    <w:t>Credibilidade</w:t>
                  </w:r>
                </w:p>
              </w:tc>
              <w:tc>
                <w:tcPr>
                  <w:tcW w:w="615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Default="0014547C" w:rsidP="0056329C">
                  <w:pPr>
                    <w:jc w:val="center"/>
                  </w:pPr>
                  <w:r>
                    <w:fldChar w:fldCharType="begin">
                      <w:ffData>
                        <w:name w:val="Selecionar1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Default="0014547C" w:rsidP="0056329C">
                  <w:pPr>
                    <w:jc w:val="center"/>
                  </w:pPr>
                  <w:r>
                    <w:fldChar w:fldCharType="begin">
                      <w:ffData>
                        <w:name w:val="Selecionar15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Default="0014547C" w:rsidP="0056329C">
                  <w:pPr>
                    <w:jc w:val="center"/>
                  </w:pPr>
                  <w:r>
                    <w:fldChar w:fldCharType="begin">
                      <w:ffData>
                        <w:name w:val="Selecionar1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Default="0014547C" w:rsidP="0056329C">
                  <w:pPr>
                    <w:jc w:val="center"/>
                  </w:pPr>
                  <w:r>
                    <w:fldChar w:fldCharType="begin">
                      <w:ffData>
                        <w:name w:val="Selecionar17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7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Default="0014547C" w:rsidP="0056329C">
                  <w:pPr>
                    <w:jc w:val="center"/>
                  </w:pPr>
                  <w:r>
                    <w:fldChar w:fldCharType="begin">
                      <w:ffData>
                        <w:name w:val="Selecionar8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</w:tr>
            <w:tr w:rsidR="0014547C">
              <w:trPr>
                <w:trHeight w:val="340"/>
              </w:trPr>
              <w:tc>
                <w:tcPr>
                  <w:tcW w:w="642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Pr="00467705" w:rsidRDefault="0014547C" w:rsidP="0056329C">
                  <w:pPr>
                    <w:rPr>
                      <w:rFonts w:ascii="Arial" w:hAnsi="Arial" w:cs="Arial"/>
                    </w:rPr>
                  </w:pPr>
                  <w:r w:rsidRPr="00467705">
                    <w:rPr>
                      <w:rFonts w:ascii="Arial" w:hAnsi="Arial" w:cs="Arial"/>
                    </w:rPr>
                    <w:t>Prestígio público</w:t>
                  </w:r>
                </w:p>
              </w:tc>
              <w:tc>
                <w:tcPr>
                  <w:tcW w:w="615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Default="0014547C" w:rsidP="0056329C">
                  <w:pPr>
                    <w:jc w:val="center"/>
                  </w:pPr>
                  <w:r>
                    <w:fldChar w:fldCharType="begin">
                      <w:ffData>
                        <w:name w:val="Selecionar1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Default="0014547C" w:rsidP="0056329C">
                  <w:pPr>
                    <w:jc w:val="center"/>
                  </w:pPr>
                  <w:r>
                    <w:fldChar w:fldCharType="begin">
                      <w:ffData>
                        <w:name w:val="Selecionar15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Default="0014547C" w:rsidP="0056329C">
                  <w:pPr>
                    <w:jc w:val="center"/>
                  </w:pPr>
                  <w:r>
                    <w:fldChar w:fldCharType="begin">
                      <w:ffData>
                        <w:name w:val="Selecionar1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Default="0014547C" w:rsidP="0056329C">
                  <w:pPr>
                    <w:jc w:val="center"/>
                  </w:pPr>
                  <w:r>
                    <w:fldChar w:fldCharType="begin">
                      <w:ffData>
                        <w:name w:val="Selecionar17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7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Default="0014547C" w:rsidP="0056329C">
                  <w:pPr>
                    <w:jc w:val="center"/>
                  </w:pPr>
                  <w:r>
                    <w:fldChar w:fldCharType="begin">
                      <w:ffData>
                        <w:name w:val="Selecionar8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</w:tr>
            <w:tr w:rsidR="0014547C" w:rsidTr="0014547C">
              <w:trPr>
                <w:trHeight w:val="340"/>
              </w:trPr>
              <w:tc>
                <w:tcPr>
                  <w:tcW w:w="6424" w:type="dxa"/>
                  <w:shd w:val="clear" w:color="auto" w:fill="auto"/>
                  <w:vAlign w:val="center"/>
                </w:tcPr>
                <w:p w:rsidR="0014547C" w:rsidRPr="00467705" w:rsidRDefault="0014547C" w:rsidP="0056329C">
                  <w:pPr>
                    <w:rPr>
                      <w:rFonts w:ascii="Arial" w:hAnsi="Arial" w:cs="Arial"/>
                    </w:rPr>
                  </w:pPr>
                  <w:r w:rsidRPr="00467705">
                    <w:rPr>
                      <w:rFonts w:ascii="Arial" w:hAnsi="Arial" w:cs="Arial"/>
                    </w:rPr>
                    <w:t>Disponibilidade para informações</w:t>
                  </w:r>
                </w:p>
              </w:tc>
              <w:tc>
                <w:tcPr>
                  <w:tcW w:w="615" w:type="dxa"/>
                  <w:shd w:val="clear" w:color="auto" w:fill="auto"/>
                  <w:vAlign w:val="center"/>
                </w:tcPr>
                <w:p w:rsidR="0014547C" w:rsidRDefault="0014547C" w:rsidP="00EA3BB2">
                  <w:pPr>
                    <w:jc w:val="center"/>
                  </w:pPr>
                  <w:r>
                    <w:fldChar w:fldCharType="begin">
                      <w:ffData>
                        <w:name w:val="Selecionar1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shd w:val="clear" w:color="auto" w:fill="auto"/>
                  <w:vAlign w:val="center"/>
                </w:tcPr>
                <w:p w:rsidR="0014547C" w:rsidRDefault="0014547C" w:rsidP="00EA3BB2">
                  <w:pPr>
                    <w:jc w:val="center"/>
                  </w:pPr>
                  <w:r>
                    <w:fldChar w:fldCharType="begin">
                      <w:ffData>
                        <w:name w:val="Selecionar15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shd w:val="clear" w:color="auto" w:fill="auto"/>
                  <w:vAlign w:val="center"/>
                </w:tcPr>
                <w:p w:rsidR="0014547C" w:rsidRDefault="0014547C" w:rsidP="00EA3BB2">
                  <w:pPr>
                    <w:jc w:val="center"/>
                  </w:pPr>
                  <w:r>
                    <w:fldChar w:fldCharType="begin">
                      <w:ffData>
                        <w:name w:val="Selecionar1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shd w:val="clear" w:color="auto" w:fill="auto"/>
                  <w:vAlign w:val="center"/>
                </w:tcPr>
                <w:p w:rsidR="0014547C" w:rsidRDefault="0014547C" w:rsidP="00EA3BB2">
                  <w:pPr>
                    <w:jc w:val="center"/>
                  </w:pPr>
                  <w:r>
                    <w:fldChar w:fldCharType="begin">
                      <w:ffData>
                        <w:name w:val="Selecionar17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7" w:type="dxa"/>
                  <w:shd w:val="clear" w:color="auto" w:fill="auto"/>
                  <w:vAlign w:val="center"/>
                </w:tcPr>
                <w:p w:rsidR="0014547C" w:rsidRDefault="0014547C" w:rsidP="00EA3BB2">
                  <w:pPr>
                    <w:jc w:val="center"/>
                  </w:pPr>
                  <w:r>
                    <w:fldChar w:fldCharType="begin">
                      <w:ffData>
                        <w:name w:val="Selecionar8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</w:tr>
            <w:tr w:rsidR="0014547C" w:rsidTr="00467705">
              <w:trPr>
                <w:trHeight w:val="340"/>
              </w:trPr>
              <w:tc>
                <w:tcPr>
                  <w:tcW w:w="642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Pr="00467705" w:rsidRDefault="0014547C" w:rsidP="0056329C">
                  <w:pPr>
                    <w:rPr>
                      <w:rFonts w:ascii="Arial" w:hAnsi="Arial" w:cs="Arial"/>
                    </w:rPr>
                  </w:pPr>
                  <w:r w:rsidRPr="00467705">
                    <w:rPr>
                      <w:rFonts w:ascii="Arial" w:hAnsi="Arial" w:cs="Arial"/>
                    </w:rPr>
                    <w:t>Satisfação geral com os serviços</w:t>
                  </w:r>
                </w:p>
              </w:tc>
              <w:tc>
                <w:tcPr>
                  <w:tcW w:w="615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Default="0014547C" w:rsidP="0056329C">
                  <w:pPr>
                    <w:jc w:val="center"/>
                  </w:pPr>
                  <w:r>
                    <w:fldChar w:fldCharType="begin">
                      <w:ffData>
                        <w:name w:val="Selecionar1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Default="0014547C" w:rsidP="0056329C">
                  <w:pPr>
                    <w:jc w:val="center"/>
                  </w:pPr>
                  <w:r>
                    <w:fldChar w:fldCharType="begin">
                      <w:ffData>
                        <w:name w:val="Selecionar15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Default="0014547C" w:rsidP="0056329C">
                  <w:pPr>
                    <w:jc w:val="center"/>
                  </w:pPr>
                  <w:r>
                    <w:fldChar w:fldCharType="begin">
                      <w:ffData>
                        <w:name w:val="Selecionar1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Default="0014547C" w:rsidP="0056329C">
                  <w:pPr>
                    <w:jc w:val="center"/>
                  </w:pPr>
                  <w:r>
                    <w:fldChar w:fldCharType="begin">
                      <w:ffData>
                        <w:name w:val="Selecionar17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7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14547C" w:rsidRDefault="0014547C" w:rsidP="0056329C">
                  <w:pPr>
                    <w:jc w:val="center"/>
                  </w:pPr>
                  <w:r>
                    <w:fldChar w:fldCharType="begin">
                      <w:ffData>
                        <w:name w:val="Selecionar8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</w:tr>
            <w:tr w:rsidR="00467705" w:rsidTr="00467705">
              <w:trPr>
                <w:trHeight w:val="340"/>
              </w:trPr>
              <w:tc>
                <w:tcPr>
                  <w:tcW w:w="64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67705" w:rsidRPr="00467705" w:rsidRDefault="00467705" w:rsidP="0056329C">
                  <w:pPr>
                    <w:rPr>
                      <w:rFonts w:ascii="Arial" w:hAnsi="Arial" w:cs="Arial"/>
                    </w:rPr>
                  </w:pPr>
                  <w:r w:rsidRPr="00467705">
                    <w:rPr>
                      <w:rFonts w:ascii="Arial" w:hAnsi="Arial" w:cs="Arial"/>
                    </w:rPr>
                    <w:t>Atendimento às suas expectativas</w:t>
                  </w:r>
                </w:p>
              </w:tc>
              <w:tc>
                <w:tcPr>
                  <w:tcW w:w="6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67705" w:rsidRDefault="00467705" w:rsidP="00FB5C1E">
                  <w:pPr>
                    <w:jc w:val="center"/>
                  </w:pPr>
                  <w:r>
                    <w:fldChar w:fldCharType="begin">
                      <w:ffData>
                        <w:name w:val="Selecionar1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67705" w:rsidRDefault="00467705" w:rsidP="00FB5C1E">
                  <w:pPr>
                    <w:jc w:val="center"/>
                  </w:pPr>
                  <w:r>
                    <w:fldChar w:fldCharType="begin">
                      <w:ffData>
                        <w:name w:val="Selecionar15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67705" w:rsidRDefault="00467705" w:rsidP="00FB5C1E">
                  <w:pPr>
                    <w:jc w:val="center"/>
                  </w:pPr>
                  <w:r>
                    <w:fldChar w:fldCharType="begin">
                      <w:ffData>
                        <w:name w:val="Selecionar1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67705" w:rsidRDefault="00467705" w:rsidP="00FB5C1E">
                  <w:pPr>
                    <w:jc w:val="center"/>
                  </w:pPr>
                  <w:r>
                    <w:fldChar w:fldCharType="begin">
                      <w:ffData>
                        <w:name w:val="Selecionar17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6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67705" w:rsidRDefault="00467705" w:rsidP="00FB5C1E">
                  <w:pPr>
                    <w:jc w:val="center"/>
                  </w:pPr>
                  <w:r>
                    <w:fldChar w:fldCharType="begin">
                      <w:ffData>
                        <w:name w:val="Selecionar8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9925DD">
                    <w:fldChar w:fldCharType="separate"/>
                  </w:r>
                  <w:r>
                    <w:fldChar w:fldCharType="end"/>
                  </w:r>
                </w:p>
              </w:tc>
            </w:tr>
            <w:tr w:rsidR="00467705" w:rsidTr="00467705">
              <w:trPr>
                <w:trHeight w:val="340"/>
              </w:trPr>
              <w:tc>
                <w:tcPr>
                  <w:tcW w:w="642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:rsidR="00467705" w:rsidRPr="0014547C" w:rsidRDefault="00467705" w:rsidP="0056329C">
                  <w:pPr>
                    <w:rPr>
                      <w:rFonts w:ascii="Arial" w:hAnsi="Arial" w:cs="Arial"/>
                      <w:color w:val="FF0000"/>
                    </w:rPr>
                  </w:pPr>
                </w:p>
              </w:tc>
              <w:tc>
                <w:tcPr>
                  <w:tcW w:w="61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:rsidR="00467705" w:rsidRDefault="00467705" w:rsidP="0056329C">
                  <w:pPr>
                    <w:jc w:val="center"/>
                  </w:pPr>
                </w:p>
              </w:tc>
              <w:tc>
                <w:tcPr>
                  <w:tcW w:w="61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:rsidR="00467705" w:rsidRDefault="00467705" w:rsidP="0056329C">
                  <w:pPr>
                    <w:jc w:val="center"/>
                  </w:pPr>
                </w:p>
              </w:tc>
              <w:tc>
                <w:tcPr>
                  <w:tcW w:w="61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:rsidR="00467705" w:rsidRDefault="00467705" w:rsidP="0056329C">
                  <w:pPr>
                    <w:jc w:val="center"/>
                  </w:pPr>
                </w:p>
              </w:tc>
              <w:tc>
                <w:tcPr>
                  <w:tcW w:w="61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:rsidR="00467705" w:rsidRDefault="00467705" w:rsidP="0056329C">
                  <w:pPr>
                    <w:jc w:val="center"/>
                  </w:pPr>
                </w:p>
              </w:tc>
              <w:tc>
                <w:tcPr>
                  <w:tcW w:w="61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:rsidR="00467705" w:rsidRDefault="00467705" w:rsidP="0056329C">
                  <w:pPr>
                    <w:jc w:val="center"/>
                  </w:pPr>
                </w:p>
              </w:tc>
            </w:tr>
          </w:tbl>
          <w:p w:rsidR="00685FD1" w:rsidRPr="00AA1796" w:rsidRDefault="00685FD1">
            <w:pPr>
              <w:rPr>
                <w:rFonts w:ascii="Arial" w:hAnsi="Arial"/>
              </w:rPr>
            </w:pPr>
          </w:p>
        </w:tc>
      </w:tr>
    </w:tbl>
    <w:p w:rsidR="0014547C" w:rsidRPr="00467705" w:rsidRDefault="0014547C" w:rsidP="0014547C">
      <w:pPr>
        <w:rPr>
          <w:rFonts w:ascii="Arial" w:hAnsi="Arial" w:cs="Arial"/>
        </w:rPr>
      </w:pPr>
      <w:r w:rsidRPr="00467705">
        <w:rPr>
          <w:rFonts w:ascii="Arial" w:hAnsi="Arial" w:cs="Arial"/>
        </w:rPr>
        <w:t>Quais as suas sugestões de melhorias ou novos serviços, buscando o atendimento das suas necessidades?</w:t>
      </w:r>
    </w:p>
    <w:p w:rsidR="0014547C" w:rsidRDefault="0014547C">
      <w:pPr>
        <w:rPr>
          <w:rFonts w:ascii="Arial" w:hAnsi="Arial"/>
          <w:sz w:val="24"/>
        </w:rPr>
      </w:pPr>
    </w:p>
    <w:tbl>
      <w:tblPr>
        <w:tblW w:w="9498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98"/>
      </w:tblGrid>
      <w:tr w:rsidR="00EE5A91" w:rsidRPr="00AA1796" w:rsidTr="00B514F0">
        <w:trPr>
          <w:trHeight w:val="1010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bookmarkStart w:id="0" w:name="Texto14"/>
          <w:p w:rsidR="00EE5A91" w:rsidRPr="00AA1796" w:rsidRDefault="00835764" w:rsidP="00835764">
            <w:pPr>
              <w:rPr>
                <w:rFonts w:ascii="Arial" w:hAnsi="Arial" w:cs="Arial"/>
              </w:rPr>
            </w:pPr>
            <w:r>
              <w:rPr>
                <w:rFonts w:ascii="Arial" w:hAnsi="Arial"/>
                <w:bCs/>
              </w:rPr>
              <w:fldChar w:fldCharType="begin">
                <w:ffData>
                  <w:name w:val="Texto14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Cs/>
              </w:rPr>
              <w:instrText xml:space="preserve"> FORMTEXT </w:instrText>
            </w:r>
            <w:r>
              <w:rPr>
                <w:rFonts w:ascii="Arial" w:hAnsi="Arial"/>
                <w:bCs/>
              </w:rPr>
            </w:r>
            <w:r>
              <w:rPr>
                <w:rFonts w:ascii="Arial" w:hAnsi="Arial"/>
                <w:bCs/>
              </w:rPr>
              <w:fldChar w:fldCharType="separate"/>
            </w:r>
            <w:r w:rsidR="003A2B0A">
              <w:rPr>
                <w:rFonts w:ascii="Arial" w:hAnsi="Arial"/>
                <w:bCs/>
              </w:rPr>
              <w:t> </w:t>
            </w:r>
            <w:r w:rsidR="003A2B0A">
              <w:rPr>
                <w:rFonts w:ascii="Arial" w:hAnsi="Arial"/>
                <w:bCs/>
              </w:rPr>
              <w:t> </w:t>
            </w:r>
            <w:r w:rsidR="003A2B0A">
              <w:rPr>
                <w:rFonts w:ascii="Arial" w:hAnsi="Arial"/>
                <w:bCs/>
              </w:rPr>
              <w:t> </w:t>
            </w:r>
            <w:r w:rsidR="003A2B0A">
              <w:rPr>
                <w:rFonts w:ascii="Arial" w:hAnsi="Arial"/>
                <w:bCs/>
              </w:rPr>
              <w:t> </w:t>
            </w:r>
            <w:r w:rsidR="003A2B0A">
              <w:rPr>
                <w:rFonts w:ascii="Arial" w:hAnsi="Arial"/>
                <w:bCs/>
              </w:rPr>
              <w:t> </w:t>
            </w:r>
            <w:r>
              <w:rPr>
                <w:rFonts w:ascii="Arial" w:hAnsi="Arial"/>
                <w:bCs/>
              </w:rPr>
              <w:fldChar w:fldCharType="end"/>
            </w:r>
            <w:bookmarkEnd w:id="0"/>
          </w:p>
        </w:tc>
      </w:tr>
    </w:tbl>
    <w:p w:rsidR="0014547C" w:rsidRDefault="0014547C" w:rsidP="0014547C">
      <w:pPr>
        <w:jc w:val="center"/>
        <w:rPr>
          <w:b/>
        </w:rPr>
      </w:pPr>
    </w:p>
    <w:p w:rsidR="0014547C" w:rsidRPr="006C1E8D" w:rsidRDefault="0014547C" w:rsidP="0014547C">
      <w:pPr>
        <w:jc w:val="center"/>
        <w:rPr>
          <w:rFonts w:ascii="Arial" w:hAnsi="Arial" w:cs="Arial"/>
          <w:b/>
        </w:rPr>
      </w:pPr>
      <w:r w:rsidRPr="006C1E8D">
        <w:rPr>
          <w:rFonts w:ascii="Arial" w:hAnsi="Arial" w:cs="Arial"/>
          <w:b/>
        </w:rPr>
        <w:t>Agradecemos sua participação!</w:t>
      </w:r>
    </w:p>
    <w:p w:rsidR="00925A0B" w:rsidRDefault="00925A0B" w:rsidP="00584F6D">
      <w:pPr>
        <w:spacing w:before="100"/>
        <w:rPr>
          <w:rFonts w:ascii="Arial" w:hAnsi="Arial" w:cs="Arial"/>
          <w:b/>
        </w:rPr>
      </w:pPr>
    </w:p>
    <w:sectPr w:rsidR="00925A0B" w:rsidSect="006C1E8D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7" w:h="16840" w:code="9"/>
      <w:pgMar w:top="567" w:right="425" w:bottom="567" w:left="992" w:header="567" w:footer="340" w:gutter="0"/>
      <w:pgNumType w:start="2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11B7" w:rsidRDefault="00B411B7">
      <w:r>
        <w:separator/>
      </w:r>
    </w:p>
  </w:endnote>
  <w:endnote w:type="continuationSeparator" w:id="0">
    <w:p w:rsidR="00B411B7" w:rsidRDefault="00B41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25DD" w:rsidRDefault="009925D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70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686"/>
      <w:gridCol w:w="2126"/>
      <w:gridCol w:w="2126"/>
      <w:gridCol w:w="1701"/>
    </w:tblGrid>
    <w:tr w:rsidR="007B2016">
      <w:trPr>
        <w:cantSplit/>
      </w:trPr>
      <w:tc>
        <w:tcPr>
          <w:tcW w:w="36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pct20" w:color="auto" w:fill="FFFFFF"/>
        </w:tcPr>
        <w:p w:rsidR="007B2016" w:rsidRDefault="007B2016">
          <w:pPr>
            <w:pStyle w:val="Rodap"/>
            <w:tabs>
              <w:tab w:val="clear" w:pos="4419"/>
            </w:tabs>
            <w:ind w:left="-70"/>
            <w:rPr>
              <w:rFonts w:ascii="Arial" w:hAnsi="Arial"/>
            </w:rPr>
          </w:pPr>
          <w:r>
            <w:rPr>
              <w:rFonts w:ascii="Arial" w:hAnsi="Arial"/>
            </w:rPr>
            <w:t>FQ-06.02 (anexo ao PQ-06.02)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pct20" w:color="auto" w:fill="FFFFFF"/>
        </w:tcPr>
        <w:p w:rsidR="007B2016" w:rsidRDefault="007B2016">
          <w:pPr>
            <w:pStyle w:val="Rodap"/>
            <w:tabs>
              <w:tab w:val="clear" w:pos="4419"/>
            </w:tabs>
            <w:ind w:left="-70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Responsável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shd w:val="pct20" w:color="auto" w:fill="FFFFFF"/>
        </w:tcPr>
        <w:p w:rsidR="007B2016" w:rsidRDefault="007B2016">
          <w:pPr>
            <w:pStyle w:val="Rodap"/>
            <w:ind w:right="-132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Em vigor a</w:t>
          </w:r>
        </w:p>
      </w:tc>
      <w:tc>
        <w:tcPr>
          <w:tcW w:w="1701" w:type="dxa"/>
          <w:tcBorders>
            <w:left w:val="nil"/>
            <w:bottom w:val="nil"/>
          </w:tcBorders>
          <w:shd w:val="pct20" w:color="auto" w:fill="FFFFFF"/>
        </w:tcPr>
        <w:p w:rsidR="007B2016" w:rsidRDefault="007B2016">
          <w:pPr>
            <w:pStyle w:val="Rodap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Revisão</w:t>
          </w:r>
        </w:p>
      </w:tc>
    </w:tr>
    <w:tr w:rsidR="007B2016">
      <w:trPr>
        <w:cantSplit/>
      </w:trPr>
      <w:tc>
        <w:tcPr>
          <w:tcW w:w="3686" w:type="dxa"/>
          <w:vMerge w:val="restart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shd w:val="pct20" w:color="auto" w:fill="FFFFFF"/>
        </w:tcPr>
        <w:p w:rsidR="007B2016" w:rsidRDefault="007B2016">
          <w:pPr>
            <w:pStyle w:val="Rodap"/>
            <w:jc w:val="center"/>
            <w:rPr>
              <w:rFonts w:ascii="Arial" w:hAnsi="Arial"/>
            </w:rPr>
          </w:pPr>
        </w:p>
      </w:tc>
      <w:tc>
        <w:tcPr>
          <w:tcW w:w="212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pct20" w:color="auto" w:fill="FFFFFF"/>
        </w:tcPr>
        <w:p w:rsidR="007B2016" w:rsidRDefault="007B2016">
          <w:pPr>
            <w:pStyle w:val="Rodap"/>
            <w:spacing w:before="120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RA</w:t>
          </w:r>
        </w:p>
      </w:tc>
      <w:tc>
        <w:tcPr>
          <w:tcW w:w="2126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shd w:val="pct20" w:color="auto" w:fill="FFFFFF"/>
        </w:tcPr>
        <w:p w:rsidR="007B2016" w:rsidRDefault="007B2016">
          <w:pPr>
            <w:pStyle w:val="Rodap"/>
            <w:ind w:right="-132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Partir de:</w:t>
          </w:r>
        </w:p>
      </w:tc>
      <w:tc>
        <w:tcPr>
          <w:tcW w:w="1701" w:type="dxa"/>
          <w:tcBorders>
            <w:top w:val="nil"/>
            <w:left w:val="nil"/>
          </w:tcBorders>
          <w:shd w:val="pct20" w:color="auto" w:fill="FFFFFF"/>
        </w:tcPr>
        <w:p w:rsidR="007B2016" w:rsidRDefault="005323E6">
          <w:pPr>
            <w:pStyle w:val="Rodap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03</w:t>
          </w:r>
        </w:p>
      </w:tc>
    </w:tr>
    <w:tr w:rsidR="007B2016">
      <w:trPr>
        <w:cantSplit/>
      </w:trPr>
      <w:tc>
        <w:tcPr>
          <w:tcW w:w="3686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shd w:val="pct20" w:color="auto" w:fill="FFFFFF"/>
        </w:tcPr>
        <w:p w:rsidR="007B2016" w:rsidRDefault="007B2016">
          <w:pPr>
            <w:pStyle w:val="Rodap"/>
            <w:rPr>
              <w:rFonts w:ascii="Arial" w:hAnsi="Arial"/>
            </w:rPr>
          </w:pPr>
        </w:p>
      </w:tc>
      <w:tc>
        <w:tcPr>
          <w:tcW w:w="212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pct20" w:color="auto" w:fill="FFFFFF"/>
        </w:tcPr>
        <w:p w:rsidR="007B2016" w:rsidRDefault="007B2016">
          <w:pPr>
            <w:pStyle w:val="Rodap"/>
            <w:rPr>
              <w:rFonts w:ascii="Arial" w:hAnsi="Arial"/>
            </w:rPr>
          </w:pPr>
        </w:p>
      </w:tc>
      <w:tc>
        <w:tcPr>
          <w:tcW w:w="2126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shd w:val="pct20" w:color="auto" w:fill="FFFFFF"/>
        </w:tcPr>
        <w:p w:rsidR="007B2016" w:rsidRDefault="007E318D">
          <w:pPr>
            <w:pStyle w:val="Rodap"/>
            <w:ind w:right="-132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21/11/06</w:t>
          </w:r>
        </w:p>
      </w:tc>
      <w:tc>
        <w:tcPr>
          <w:tcW w:w="1701" w:type="dxa"/>
          <w:tcBorders>
            <w:left w:val="nil"/>
          </w:tcBorders>
          <w:shd w:val="pct20" w:color="auto" w:fill="FFFFFF"/>
        </w:tcPr>
        <w:p w:rsidR="007B2016" w:rsidRDefault="005323E6" w:rsidP="009A6A46">
          <w:pPr>
            <w:pStyle w:val="Rodap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 xml:space="preserve">Página </w:t>
          </w:r>
          <w:r w:rsidR="00570224">
            <w:rPr>
              <w:rFonts w:ascii="Arial" w:hAnsi="Arial"/>
            </w:rPr>
            <w:t>2</w:t>
          </w:r>
          <w:r w:rsidR="007B2016">
            <w:rPr>
              <w:rFonts w:ascii="Arial" w:hAnsi="Arial"/>
            </w:rPr>
            <w:t>/2</w:t>
          </w:r>
        </w:p>
      </w:tc>
    </w:tr>
  </w:tbl>
  <w:p w:rsidR="007B2016" w:rsidRDefault="007B201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2016" w:rsidRPr="00276762" w:rsidRDefault="00A771FC" w:rsidP="00470B0A">
    <w:pPr>
      <w:pStyle w:val="Rodap"/>
      <w:tabs>
        <w:tab w:val="clear" w:pos="4419"/>
        <w:tab w:val="clear" w:pos="8838"/>
        <w:tab w:val="center" w:pos="3756"/>
        <w:tab w:val="right" w:pos="5882"/>
        <w:tab w:val="left" w:pos="8008"/>
      </w:tabs>
      <w:ind w:left="-14"/>
      <w:rPr>
        <w:rFonts w:ascii="Arial" w:hAnsi="Arial"/>
      </w:rPr>
    </w:pPr>
    <w:r w:rsidRPr="00276762">
      <w:rPr>
        <w:rFonts w:ascii="Arial" w:hAnsi="Arial"/>
      </w:rPr>
      <w:t>FQ-</w:t>
    </w:r>
    <w:r w:rsidR="006C1E8D" w:rsidRPr="00276762">
      <w:rPr>
        <w:rFonts w:ascii="Arial" w:hAnsi="Arial"/>
      </w:rPr>
      <w:t>08.</w:t>
    </w:r>
    <w:r w:rsidR="00546085" w:rsidRPr="00276762">
      <w:rPr>
        <w:rFonts w:ascii="Arial" w:hAnsi="Arial"/>
      </w:rPr>
      <w:t>30</w:t>
    </w:r>
    <w:r w:rsidR="006C1E8D" w:rsidRPr="00276762">
      <w:rPr>
        <w:rFonts w:ascii="Arial" w:hAnsi="Arial"/>
      </w:rPr>
      <w:t xml:space="preserve"> (anexo à IT-08.01.02) </w:t>
    </w:r>
    <w:r w:rsidRPr="00276762">
      <w:rPr>
        <w:rFonts w:ascii="Arial" w:hAnsi="Arial"/>
      </w:rPr>
      <w:t>–</w:t>
    </w:r>
    <w:r w:rsidR="00BF1BEA" w:rsidRPr="00276762">
      <w:rPr>
        <w:rFonts w:ascii="Arial" w:hAnsi="Arial"/>
      </w:rPr>
      <w:t xml:space="preserve"> </w:t>
    </w:r>
    <w:r w:rsidR="006C1E8D" w:rsidRPr="00276762">
      <w:rPr>
        <w:rFonts w:ascii="Arial" w:hAnsi="Arial"/>
      </w:rPr>
      <w:t>RA</w:t>
    </w:r>
    <w:r w:rsidR="00BF1BEA" w:rsidRPr="00276762">
      <w:rPr>
        <w:rFonts w:ascii="Arial" w:hAnsi="Arial"/>
      </w:rPr>
      <w:t xml:space="preserve"> -</w:t>
    </w:r>
    <w:r w:rsidRPr="00276762">
      <w:rPr>
        <w:rFonts w:ascii="Arial" w:hAnsi="Arial"/>
      </w:rPr>
      <w:t xml:space="preserve"> revisão </w:t>
    </w:r>
    <w:r w:rsidR="006C1E8D" w:rsidRPr="00276762">
      <w:rPr>
        <w:rFonts w:ascii="Arial" w:hAnsi="Arial"/>
      </w:rPr>
      <w:t>0</w:t>
    </w:r>
    <w:r w:rsidR="00F479C0">
      <w:rPr>
        <w:rFonts w:ascii="Arial" w:hAnsi="Arial"/>
      </w:rPr>
      <w:t>2</w:t>
    </w:r>
    <w:r w:rsidRPr="00276762">
      <w:rPr>
        <w:rFonts w:ascii="Arial" w:hAnsi="Arial"/>
      </w:rPr>
      <w:t xml:space="preserve"> de </w:t>
    </w:r>
    <w:r w:rsidR="00613168">
      <w:rPr>
        <w:rFonts w:ascii="Arial" w:hAnsi="Arial"/>
      </w:rPr>
      <w:t>28/06/2</w:t>
    </w:r>
    <w:r w:rsidR="009925DD">
      <w:rPr>
        <w:rFonts w:ascii="Arial" w:hAnsi="Arial"/>
      </w:rPr>
      <w:t>2</w:t>
    </w:r>
    <w:bookmarkStart w:id="1" w:name="_GoBack"/>
    <w:bookmarkEnd w:id="1"/>
    <w:r w:rsidR="00276762" w:rsidRPr="00276762">
      <w:rPr>
        <w:rFonts w:ascii="Arial" w:hAnsi="Arial"/>
      </w:rPr>
      <w:t xml:space="preserve"> </w:t>
    </w:r>
    <w:r w:rsidR="00C8625A" w:rsidRPr="00276762">
      <w:rPr>
        <w:rFonts w:ascii="Arial" w:hAnsi="Arial"/>
      </w:rPr>
      <w:t xml:space="preserve">– Página </w:t>
    </w:r>
    <w:r w:rsidR="00B204F5" w:rsidRPr="00276762">
      <w:rPr>
        <w:rFonts w:ascii="Arial" w:hAnsi="Arial"/>
      </w:rPr>
      <w:t>1/1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11B7" w:rsidRDefault="00B411B7">
      <w:r>
        <w:separator/>
      </w:r>
    </w:p>
  </w:footnote>
  <w:footnote w:type="continuationSeparator" w:id="0">
    <w:p w:rsidR="00B411B7" w:rsidRDefault="00B411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25DD" w:rsidRDefault="009925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2016" w:rsidRDefault="007B2016">
    <w:pPr>
      <w:pStyle w:val="Cabealho"/>
      <w:jc w:val="center"/>
      <w:rPr>
        <w:rFonts w:ascii="Arial" w:hAnsi="Arial"/>
        <w:b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2016" w:rsidRPr="00A52348" w:rsidRDefault="002511A2">
    <w:pPr>
      <w:pStyle w:val="Cabealho"/>
      <w:jc w:val="center"/>
      <w:rPr>
        <w:rFonts w:ascii="Arial" w:hAnsi="Arial"/>
        <w:b/>
        <w:sz w:val="24"/>
        <w:szCs w:val="24"/>
      </w:rPr>
    </w:pPr>
    <w:r w:rsidRPr="00A52348">
      <w:rPr>
        <w:rFonts w:ascii="Arial" w:hAnsi="Arial"/>
        <w:b/>
        <w:sz w:val="24"/>
        <w:szCs w:val="24"/>
      </w:rPr>
      <w:t>PESQUISA DE SATISFAÇÃO DE CLIENTE EXTERNO</w:t>
    </w:r>
  </w:p>
  <w:p w:rsidR="002511A2" w:rsidRPr="00613168" w:rsidRDefault="00F479C0" w:rsidP="006C1E8D">
    <w:pPr>
      <w:pStyle w:val="Cabealho"/>
      <w:jc w:val="center"/>
      <w:rPr>
        <w:rFonts w:ascii="Arial" w:hAnsi="Arial" w:cs="Arial"/>
        <w:sz w:val="24"/>
        <w:szCs w:val="24"/>
      </w:rPr>
    </w:pPr>
    <w:r w:rsidRPr="00613168">
      <w:rPr>
        <w:rFonts w:ascii="Arial" w:hAnsi="Arial"/>
        <w:b/>
        <w:sz w:val="24"/>
        <w:szCs w:val="24"/>
      </w:rPr>
      <w:t>Difusão do Conhecimento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23A48"/>
    <w:multiLevelType w:val="multilevel"/>
    <w:tmpl w:val="A73E65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tabs>
          <w:tab w:val="num" w:pos="390"/>
        </w:tabs>
        <w:ind w:left="390" w:hanging="39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1BEA"/>
    <w:rsid w:val="00000D44"/>
    <w:rsid w:val="0000136B"/>
    <w:rsid w:val="00005B95"/>
    <w:rsid w:val="00011347"/>
    <w:rsid w:val="0001267F"/>
    <w:rsid w:val="00014933"/>
    <w:rsid w:val="000156D7"/>
    <w:rsid w:val="00020DE9"/>
    <w:rsid w:val="0003008C"/>
    <w:rsid w:val="00032568"/>
    <w:rsid w:val="00034109"/>
    <w:rsid w:val="000341D8"/>
    <w:rsid w:val="000355FA"/>
    <w:rsid w:val="00037887"/>
    <w:rsid w:val="000409F7"/>
    <w:rsid w:val="000420F8"/>
    <w:rsid w:val="00042CF7"/>
    <w:rsid w:val="00044F4B"/>
    <w:rsid w:val="00046F3A"/>
    <w:rsid w:val="0005195A"/>
    <w:rsid w:val="00052658"/>
    <w:rsid w:val="00053635"/>
    <w:rsid w:val="0005378F"/>
    <w:rsid w:val="00053C80"/>
    <w:rsid w:val="00070A42"/>
    <w:rsid w:val="00084C83"/>
    <w:rsid w:val="00084E37"/>
    <w:rsid w:val="0008575E"/>
    <w:rsid w:val="00087717"/>
    <w:rsid w:val="00091584"/>
    <w:rsid w:val="000923BD"/>
    <w:rsid w:val="00094A09"/>
    <w:rsid w:val="00095355"/>
    <w:rsid w:val="00097228"/>
    <w:rsid w:val="000A3B31"/>
    <w:rsid w:val="000A4A5E"/>
    <w:rsid w:val="000A59AB"/>
    <w:rsid w:val="000A62E5"/>
    <w:rsid w:val="000A7E81"/>
    <w:rsid w:val="000B5B60"/>
    <w:rsid w:val="000C1B2B"/>
    <w:rsid w:val="000C2C26"/>
    <w:rsid w:val="000D1439"/>
    <w:rsid w:val="000D262A"/>
    <w:rsid w:val="000D57A0"/>
    <w:rsid w:val="000E071A"/>
    <w:rsid w:val="000E0BD6"/>
    <w:rsid w:val="000E1E6F"/>
    <w:rsid w:val="000F4A87"/>
    <w:rsid w:val="0010139A"/>
    <w:rsid w:val="00103F1C"/>
    <w:rsid w:val="00105267"/>
    <w:rsid w:val="001110D4"/>
    <w:rsid w:val="00111D75"/>
    <w:rsid w:val="00120E01"/>
    <w:rsid w:val="001236B6"/>
    <w:rsid w:val="00123AFA"/>
    <w:rsid w:val="00125FD0"/>
    <w:rsid w:val="0012612B"/>
    <w:rsid w:val="00126420"/>
    <w:rsid w:val="001302D4"/>
    <w:rsid w:val="001335E3"/>
    <w:rsid w:val="00134E22"/>
    <w:rsid w:val="00136C00"/>
    <w:rsid w:val="00137B4F"/>
    <w:rsid w:val="0014547C"/>
    <w:rsid w:val="00145655"/>
    <w:rsid w:val="00154EE1"/>
    <w:rsid w:val="00157CE4"/>
    <w:rsid w:val="001626A0"/>
    <w:rsid w:val="00166A18"/>
    <w:rsid w:val="0017406C"/>
    <w:rsid w:val="00174A6D"/>
    <w:rsid w:val="0017567C"/>
    <w:rsid w:val="00184B6D"/>
    <w:rsid w:val="00186B2B"/>
    <w:rsid w:val="00192AD5"/>
    <w:rsid w:val="00195B52"/>
    <w:rsid w:val="00195E95"/>
    <w:rsid w:val="00197D66"/>
    <w:rsid w:val="001A0006"/>
    <w:rsid w:val="001A3DD0"/>
    <w:rsid w:val="001A3FD7"/>
    <w:rsid w:val="001A6EF6"/>
    <w:rsid w:val="001B40F2"/>
    <w:rsid w:val="001B538A"/>
    <w:rsid w:val="001C1DA7"/>
    <w:rsid w:val="001C6798"/>
    <w:rsid w:val="001D0CD1"/>
    <w:rsid w:val="001D580D"/>
    <w:rsid w:val="001D7AFE"/>
    <w:rsid w:val="001E0111"/>
    <w:rsid w:val="001E3018"/>
    <w:rsid w:val="001E62AD"/>
    <w:rsid w:val="001F3320"/>
    <w:rsid w:val="001F53BE"/>
    <w:rsid w:val="00202449"/>
    <w:rsid w:val="00204BD7"/>
    <w:rsid w:val="00211EC6"/>
    <w:rsid w:val="00212F99"/>
    <w:rsid w:val="00222636"/>
    <w:rsid w:val="002326B4"/>
    <w:rsid w:val="00233FD9"/>
    <w:rsid w:val="0023553A"/>
    <w:rsid w:val="00235DE4"/>
    <w:rsid w:val="002433D8"/>
    <w:rsid w:val="0024381C"/>
    <w:rsid w:val="002451A7"/>
    <w:rsid w:val="002511A2"/>
    <w:rsid w:val="00253C23"/>
    <w:rsid w:val="00254786"/>
    <w:rsid w:val="002615C2"/>
    <w:rsid w:val="00261A46"/>
    <w:rsid w:val="0026239A"/>
    <w:rsid w:val="00265EA2"/>
    <w:rsid w:val="002726D4"/>
    <w:rsid w:val="00272A51"/>
    <w:rsid w:val="00274865"/>
    <w:rsid w:val="00275A42"/>
    <w:rsid w:val="00276077"/>
    <w:rsid w:val="00276362"/>
    <w:rsid w:val="00276762"/>
    <w:rsid w:val="00281384"/>
    <w:rsid w:val="002824FD"/>
    <w:rsid w:val="002840CF"/>
    <w:rsid w:val="00284735"/>
    <w:rsid w:val="002858C8"/>
    <w:rsid w:val="00291CF4"/>
    <w:rsid w:val="00293CA4"/>
    <w:rsid w:val="00296CAD"/>
    <w:rsid w:val="002A61FF"/>
    <w:rsid w:val="002A7D73"/>
    <w:rsid w:val="002B0539"/>
    <w:rsid w:val="002B617B"/>
    <w:rsid w:val="002C0302"/>
    <w:rsid w:val="002C6305"/>
    <w:rsid w:val="002C7B3C"/>
    <w:rsid w:val="002D3143"/>
    <w:rsid w:val="002E060E"/>
    <w:rsid w:val="002E3DAC"/>
    <w:rsid w:val="002E6D8E"/>
    <w:rsid w:val="002F2D56"/>
    <w:rsid w:val="002F2E0D"/>
    <w:rsid w:val="00301C72"/>
    <w:rsid w:val="0030392F"/>
    <w:rsid w:val="003107E3"/>
    <w:rsid w:val="0031260D"/>
    <w:rsid w:val="003141B0"/>
    <w:rsid w:val="00317EAD"/>
    <w:rsid w:val="00320417"/>
    <w:rsid w:val="00320853"/>
    <w:rsid w:val="003220E6"/>
    <w:rsid w:val="003255B1"/>
    <w:rsid w:val="00332903"/>
    <w:rsid w:val="00332A2B"/>
    <w:rsid w:val="00333099"/>
    <w:rsid w:val="00334D7E"/>
    <w:rsid w:val="00342D5E"/>
    <w:rsid w:val="003438D4"/>
    <w:rsid w:val="00344D97"/>
    <w:rsid w:val="00346A34"/>
    <w:rsid w:val="00346DA8"/>
    <w:rsid w:val="003472A6"/>
    <w:rsid w:val="00347FE4"/>
    <w:rsid w:val="003533FF"/>
    <w:rsid w:val="00355953"/>
    <w:rsid w:val="003561FB"/>
    <w:rsid w:val="00357A68"/>
    <w:rsid w:val="00363A7E"/>
    <w:rsid w:val="00371EA3"/>
    <w:rsid w:val="00373673"/>
    <w:rsid w:val="003747C5"/>
    <w:rsid w:val="00376B02"/>
    <w:rsid w:val="00377F1C"/>
    <w:rsid w:val="00381E92"/>
    <w:rsid w:val="00383794"/>
    <w:rsid w:val="00383975"/>
    <w:rsid w:val="00385937"/>
    <w:rsid w:val="00385B2B"/>
    <w:rsid w:val="0038706C"/>
    <w:rsid w:val="003873B9"/>
    <w:rsid w:val="003928FE"/>
    <w:rsid w:val="003929C5"/>
    <w:rsid w:val="0039376B"/>
    <w:rsid w:val="00394673"/>
    <w:rsid w:val="0039593B"/>
    <w:rsid w:val="00396263"/>
    <w:rsid w:val="003A2B0A"/>
    <w:rsid w:val="003A5B9C"/>
    <w:rsid w:val="003A68E6"/>
    <w:rsid w:val="003B0782"/>
    <w:rsid w:val="003B0F3C"/>
    <w:rsid w:val="003B3077"/>
    <w:rsid w:val="003B4D41"/>
    <w:rsid w:val="003B5066"/>
    <w:rsid w:val="003B65C8"/>
    <w:rsid w:val="003C05C4"/>
    <w:rsid w:val="003C2D2A"/>
    <w:rsid w:val="003D0E76"/>
    <w:rsid w:val="003D4604"/>
    <w:rsid w:val="003D7A24"/>
    <w:rsid w:val="003E1BE0"/>
    <w:rsid w:val="003E5F9F"/>
    <w:rsid w:val="003E6AE4"/>
    <w:rsid w:val="003F4614"/>
    <w:rsid w:val="004058D9"/>
    <w:rsid w:val="00410A73"/>
    <w:rsid w:val="00412222"/>
    <w:rsid w:val="00414487"/>
    <w:rsid w:val="00415A7B"/>
    <w:rsid w:val="00421DD6"/>
    <w:rsid w:val="00425623"/>
    <w:rsid w:val="00430E2F"/>
    <w:rsid w:val="00432D8C"/>
    <w:rsid w:val="00434EC5"/>
    <w:rsid w:val="00437910"/>
    <w:rsid w:val="00444FDB"/>
    <w:rsid w:val="00453074"/>
    <w:rsid w:val="0046135B"/>
    <w:rsid w:val="00462D65"/>
    <w:rsid w:val="00462F30"/>
    <w:rsid w:val="00463F20"/>
    <w:rsid w:val="00464455"/>
    <w:rsid w:val="00466A0F"/>
    <w:rsid w:val="00467705"/>
    <w:rsid w:val="0047012F"/>
    <w:rsid w:val="00470B0A"/>
    <w:rsid w:val="00477B66"/>
    <w:rsid w:val="00477DB5"/>
    <w:rsid w:val="00477E08"/>
    <w:rsid w:val="00480933"/>
    <w:rsid w:val="004841D9"/>
    <w:rsid w:val="004854EE"/>
    <w:rsid w:val="00492C80"/>
    <w:rsid w:val="00492CEF"/>
    <w:rsid w:val="0049774C"/>
    <w:rsid w:val="004A07ED"/>
    <w:rsid w:val="004A0AC1"/>
    <w:rsid w:val="004A1B80"/>
    <w:rsid w:val="004A276D"/>
    <w:rsid w:val="004A3B3B"/>
    <w:rsid w:val="004A444F"/>
    <w:rsid w:val="004B7507"/>
    <w:rsid w:val="004C02A6"/>
    <w:rsid w:val="004C2C20"/>
    <w:rsid w:val="004C792E"/>
    <w:rsid w:val="004D3C86"/>
    <w:rsid w:val="004E312F"/>
    <w:rsid w:val="004E4087"/>
    <w:rsid w:val="004E6010"/>
    <w:rsid w:val="004E7D85"/>
    <w:rsid w:val="004F2EC1"/>
    <w:rsid w:val="005039F9"/>
    <w:rsid w:val="005041DF"/>
    <w:rsid w:val="00514D6D"/>
    <w:rsid w:val="00515C04"/>
    <w:rsid w:val="00515E2A"/>
    <w:rsid w:val="00520D03"/>
    <w:rsid w:val="005323E6"/>
    <w:rsid w:val="00532DE2"/>
    <w:rsid w:val="00534D0F"/>
    <w:rsid w:val="005352ED"/>
    <w:rsid w:val="0053659A"/>
    <w:rsid w:val="00537D51"/>
    <w:rsid w:val="00537E76"/>
    <w:rsid w:val="00540F74"/>
    <w:rsid w:val="00546085"/>
    <w:rsid w:val="00547753"/>
    <w:rsid w:val="0055380A"/>
    <w:rsid w:val="00553B6B"/>
    <w:rsid w:val="00554332"/>
    <w:rsid w:val="00554E07"/>
    <w:rsid w:val="0056340D"/>
    <w:rsid w:val="00570224"/>
    <w:rsid w:val="0057262D"/>
    <w:rsid w:val="00573ECF"/>
    <w:rsid w:val="0057733C"/>
    <w:rsid w:val="00584F6D"/>
    <w:rsid w:val="00592F6B"/>
    <w:rsid w:val="00596312"/>
    <w:rsid w:val="005A084F"/>
    <w:rsid w:val="005A0E6E"/>
    <w:rsid w:val="005A218F"/>
    <w:rsid w:val="005A6712"/>
    <w:rsid w:val="005B2391"/>
    <w:rsid w:val="005B5D93"/>
    <w:rsid w:val="005C17C7"/>
    <w:rsid w:val="005C7FEC"/>
    <w:rsid w:val="005D0704"/>
    <w:rsid w:val="005D4A97"/>
    <w:rsid w:val="005D4BBF"/>
    <w:rsid w:val="005D735F"/>
    <w:rsid w:val="005E3E51"/>
    <w:rsid w:val="005E4F28"/>
    <w:rsid w:val="005F245F"/>
    <w:rsid w:val="005F24BF"/>
    <w:rsid w:val="005F403F"/>
    <w:rsid w:val="005F4614"/>
    <w:rsid w:val="005F58C4"/>
    <w:rsid w:val="0060343A"/>
    <w:rsid w:val="00604430"/>
    <w:rsid w:val="006053E2"/>
    <w:rsid w:val="00611DD0"/>
    <w:rsid w:val="00612B5D"/>
    <w:rsid w:val="00613168"/>
    <w:rsid w:val="00617656"/>
    <w:rsid w:val="0062061F"/>
    <w:rsid w:val="006228C8"/>
    <w:rsid w:val="00624744"/>
    <w:rsid w:val="00635BFF"/>
    <w:rsid w:val="00636866"/>
    <w:rsid w:val="00636C1B"/>
    <w:rsid w:val="0064231F"/>
    <w:rsid w:val="0064427E"/>
    <w:rsid w:val="00647BD6"/>
    <w:rsid w:val="006531D0"/>
    <w:rsid w:val="00656576"/>
    <w:rsid w:val="00663EFC"/>
    <w:rsid w:val="006651B4"/>
    <w:rsid w:val="006664EF"/>
    <w:rsid w:val="0067078A"/>
    <w:rsid w:val="00674BCA"/>
    <w:rsid w:val="006801A0"/>
    <w:rsid w:val="006840D5"/>
    <w:rsid w:val="00685453"/>
    <w:rsid w:val="00685FD1"/>
    <w:rsid w:val="006923A8"/>
    <w:rsid w:val="00692F61"/>
    <w:rsid w:val="0069324B"/>
    <w:rsid w:val="0069381E"/>
    <w:rsid w:val="006A682C"/>
    <w:rsid w:val="006B63E4"/>
    <w:rsid w:val="006B79BA"/>
    <w:rsid w:val="006C1E8D"/>
    <w:rsid w:val="006C5ED7"/>
    <w:rsid w:val="006C6EE9"/>
    <w:rsid w:val="006D2209"/>
    <w:rsid w:val="006D255E"/>
    <w:rsid w:val="006D2B40"/>
    <w:rsid w:val="006D33C0"/>
    <w:rsid w:val="006E486B"/>
    <w:rsid w:val="006F021C"/>
    <w:rsid w:val="006F0303"/>
    <w:rsid w:val="006F5546"/>
    <w:rsid w:val="006F5D43"/>
    <w:rsid w:val="00704C02"/>
    <w:rsid w:val="0070613B"/>
    <w:rsid w:val="007078C3"/>
    <w:rsid w:val="00711387"/>
    <w:rsid w:val="00713563"/>
    <w:rsid w:val="0072194A"/>
    <w:rsid w:val="00721E01"/>
    <w:rsid w:val="00725CA9"/>
    <w:rsid w:val="00731ADA"/>
    <w:rsid w:val="00732C64"/>
    <w:rsid w:val="0073459B"/>
    <w:rsid w:val="00741930"/>
    <w:rsid w:val="00743995"/>
    <w:rsid w:val="007458FB"/>
    <w:rsid w:val="00750707"/>
    <w:rsid w:val="00752AE5"/>
    <w:rsid w:val="00752FB7"/>
    <w:rsid w:val="0075513E"/>
    <w:rsid w:val="00756027"/>
    <w:rsid w:val="00756AE3"/>
    <w:rsid w:val="007602AE"/>
    <w:rsid w:val="007620FB"/>
    <w:rsid w:val="007621E3"/>
    <w:rsid w:val="0076254E"/>
    <w:rsid w:val="007656B2"/>
    <w:rsid w:val="007723F1"/>
    <w:rsid w:val="007728BC"/>
    <w:rsid w:val="00784337"/>
    <w:rsid w:val="00786D11"/>
    <w:rsid w:val="00791EC9"/>
    <w:rsid w:val="00793952"/>
    <w:rsid w:val="00796369"/>
    <w:rsid w:val="007A11B6"/>
    <w:rsid w:val="007A2090"/>
    <w:rsid w:val="007A2213"/>
    <w:rsid w:val="007A2980"/>
    <w:rsid w:val="007A48A9"/>
    <w:rsid w:val="007A5B46"/>
    <w:rsid w:val="007A65C9"/>
    <w:rsid w:val="007A6E4A"/>
    <w:rsid w:val="007A700B"/>
    <w:rsid w:val="007B169D"/>
    <w:rsid w:val="007B2016"/>
    <w:rsid w:val="007B51C9"/>
    <w:rsid w:val="007C078B"/>
    <w:rsid w:val="007C15E3"/>
    <w:rsid w:val="007C337C"/>
    <w:rsid w:val="007C50AC"/>
    <w:rsid w:val="007C6FA8"/>
    <w:rsid w:val="007C7782"/>
    <w:rsid w:val="007D27FE"/>
    <w:rsid w:val="007D37CB"/>
    <w:rsid w:val="007D50FB"/>
    <w:rsid w:val="007D5D75"/>
    <w:rsid w:val="007D5E86"/>
    <w:rsid w:val="007E0272"/>
    <w:rsid w:val="007E318D"/>
    <w:rsid w:val="007E41FB"/>
    <w:rsid w:val="007F62AD"/>
    <w:rsid w:val="007F706D"/>
    <w:rsid w:val="008004DC"/>
    <w:rsid w:val="00805A9C"/>
    <w:rsid w:val="008074CF"/>
    <w:rsid w:val="00811C54"/>
    <w:rsid w:val="008123D1"/>
    <w:rsid w:val="00815866"/>
    <w:rsid w:val="00815F5C"/>
    <w:rsid w:val="00817303"/>
    <w:rsid w:val="00821588"/>
    <w:rsid w:val="0082239F"/>
    <w:rsid w:val="00823DAF"/>
    <w:rsid w:val="00833EDF"/>
    <w:rsid w:val="008340FE"/>
    <w:rsid w:val="00835764"/>
    <w:rsid w:val="00835D54"/>
    <w:rsid w:val="00837096"/>
    <w:rsid w:val="0084057E"/>
    <w:rsid w:val="0084662C"/>
    <w:rsid w:val="008467B8"/>
    <w:rsid w:val="0085255F"/>
    <w:rsid w:val="00856A07"/>
    <w:rsid w:val="00866C21"/>
    <w:rsid w:val="00871AA9"/>
    <w:rsid w:val="00872D67"/>
    <w:rsid w:val="00872E0B"/>
    <w:rsid w:val="008737C7"/>
    <w:rsid w:val="00874A5C"/>
    <w:rsid w:val="00883CCF"/>
    <w:rsid w:val="008A2388"/>
    <w:rsid w:val="008A49FD"/>
    <w:rsid w:val="008A5118"/>
    <w:rsid w:val="008A5579"/>
    <w:rsid w:val="008B0F94"/>
    <w:rsid w:val="008B5361"/>
    <w:rsid w:val="008B5D13"/>
    <w:rsid w:val="008D1427"/>
    <w:rsid w:val="008D61CB"/>
    <w:rsid w:val="008E00F2"/>
    <w:rsid w:val="008E02FB"/>
    <w:rsid w:val="008E43D2"/>
    <w:rsid w:val="008E6F70"/>
    <w:rsid w:val="008F12CA"/>
    <w:rsid w:val="008F6C36"/>
    <w:rsid w:val="009009ED"/>
    <w:rsid w:val="009013AF"/>
    <w:rsid w:val="00907068"/>
    <w:rsid w:val="00910116"/>
    <w:rsid w:val="00910804"/>
    <w:rsid w:val="0091082A"/>
    <w:rsid w:val="009129E6"/>
    <w:rsid w:val="009142F6"/>
    <w:rsid w:val="00916EE9"/>
    <w:rsid w:val="009175F8"/>
    <w:rsid w:val="00917CE5"/>
    <w:rsid w:val="00921E6F"/>
    <w:rsid w:val="009235F8"/>
    <w:rsid w:val="00925A0B"/>
    <w:rsid w:val="009313BB"/>
    <w:rsid w:val="00932314"/>
    <w:rsid w:val="00933785"/>
    <w:rsid w:val="00937283"/>
    <w:rsid w:val="00943380"/>
    <w:rsid w:val="00943E80"/>
    <w:rsid w:val="009454B3"/>
    <w:rsid w:val="00946939"/>
    <w:rsid w:val="009519A7"/>
    <w:rsid w:val="00957351"/>
    <w:rsid w:val="009576FE"/>
    <w:rsid w:val="00961D12"/>
    <w:rsid w:val="00966C5B"/>
    <w:rsid w:val="0097009D"/>
    <w:rsid w:val="009709FF"/>
    <w:rsid w:val="00972A78"/>
    <w:rsid w:val="00976F38"/>
    <w:rsid w:val="009778FE"/>
    <w:rsid w:val="009805A8"/>
    <w:rsid w:val="0098069E"/>
    <w:rsid w:val="00982E98"/>
    <w:rsid w:val="00983A4B"/>
    <w:rsid w:val="0098458B"/>
    <w:rsid w:val="00984C9A"/>
    <w:rsid w:val="009925DD"/>
    <w:rsid w:val="00992E33"/>
    <w:rsid w:val="00994389"/>
    <w:rsid w:val="0099468B"/>
    <w:rsid w:val="009A15F7"/>
    <w:rsid w:val="009A1DBC"/>
    <w:rsid w:val="009A3E29"/>
    <w:rsid w:val="009A6A46"/>
    <w:rsid w:val="009B3CAB"/>
    <w:rsid w:val="009B551D"/>
    <w:rsid w:val="009B681D"/>
    <w:rsid w:val="009C7219"/>
    <w:rsid w:val="009C72EF"/>
    <w:rsid w:val="009D6F95"/>
    <w:rsid w:val="009E2D2D"/>
    <w:rsid w:val="009E7B2B"/>
    <w:rsid w:val="009F1A60"/>
    <w:rsid w:val="009F5299"/>
    <w:rsid w:val="00A06961"/>
    <w:rsid w:val="00A14619"/>
    <w:rsid w:val="00A15171"/>
    <w:rsid w:val="00A2126C"/>
    <w:rsid w:val="00A22F72"/>
    <w:rsid w:val="00A270D7"/>
    <w:rsid w:val="00A34FE8"/>
    <w:rsid w:val="00A36526"/>
    <w:rsid w:val="00A47050"/>
    <w:rsid w:val="00A52348"/>
    <w:rsid w:val="00A5440E"/>
    <w:rsid w:val="00A5444F"/>
    <w:rsid w:val="00A57046"/>
    <w:rsid w:val="00A643A6"/>
    <w:rsid w:val="00A64D6C"/>
    <w:rsid w:val="00A74DC1"/>
    <w:rsid w:val="00A771FC"/>
    <w:rsid w:val="00A81EA4"/>
    <w:rsid w:val="00A82C52"/>
    <w:rsid w:val="00A830BF"/>
    <w:rsid w:val="00A83BC2"/>
    <w:rsid w:val="00A91C1C"/>
    <w:rsid w:val="00A93D1A"/>
    <w:rsid w:val="00AA1796"/>
    <w:rsid w:val="00AA2CCE"/>
    <w:rsid w:val="00AA3D70"/>
    <w:rsid w:val="00AA473A"/>
    <w:rsid w:val="00AA5160"/>
    <w:rsid w:val="00AB0A2B"/>
    <w:rsid w:val="00AB2999"/>
    <w:rsid w:val="00AB303E"/>
    <w:rsid w:val="00AB3327"/>
    <w:rsid w:val="00AB406F"/>
    <w:rsid w:val="00AB47DD"/>
    <w:rsid w:val="00AB48CA"/>
    <w:rsid w:val="00AC4C3A"/>
    <w:rsid w:val="00AC53C3"/>
    <w:rsid w:val="00AD2069"/>
    <w:rsid w:val="00AD44B8"/>
    <w:rsid w:val="00AD496E"/>
    <w:rsid w:val="00AD58AC"/>
    <w:rsid w:val="00AE2CE3"/>
    <w:rsid w:val="00AE5A4F"/>
    <w:rsid w:val="00AE7B59"/>
    <w:rsid w:val="00AF2691"/>
    <w:rsid w:val="00AF7D7D"/>
    <w:rsid w:val="00B01800"/>
    <w:rsid w:val="00B05606"/>
    <w:rsid w:val="00B1375D"/>
    <w:rsid w:val="00B169A4"/>
    <w:rsid w:val="00B204F5"/>
    <w:rsid w:val="00B20A6C"/>
    <w:rsid w:val="00B21367"/>
    <w:rsid w:val="00B21D0F"/>
    <w:rsid w:val="00B22AD4"/>
    <w:rsid w:val="00B250F8"/>
    <w:rsid w:val="00B27037"/>
    <w:rsid w:val="00B279BF"/>
    <w:rsid w:val="00B309A5"/>
    <w:rsid w:val="00B357F2"/>
    <w:rsid w:val="00B37CA9"/>
    <w:rsid w:val="00B411B7"/>
    <w:rsid w:val="00B43093"/>
    <w:rsid w:val="00B46720"/>
    <w:rsid w:val="00B47B58"/>
    <w:rsid w:val="00B507DD"/>
    <w:rsid w:val="00B514F0"/>
    <w:rsid w:val="00B52592"/>
    <w:rsid w:val="00B533E0"/>
    <w:rsid w:val="00B554F9"/>
    <w:rsid w:val="00B569C8"/>
    <w:rsid w:val="00B57C6B"/>
    <w:rsid w:val="00B60C9A"/>
    <w:rsid w:val="00B60D53"/>
    <w:rsid w:val="00B623BB"/>
    <w:rsid w:val="00B63A81"/>
    <w:rsid w:val="00B739AB"/>
    <w:rsid w:val="00B879DF"/>
    <w:rsid w:val="00B91BF8"/>
    <w:rsid w:val="00BA1214"/>
    <w:rsid w:val="00BA39A0"/>
    <w:rsid w:val="00BA4CD8"/>
    <w:rsid w:val="00BB0ADD"/>
    <w:rsid w:val="00BB6246"/>
    <w:rsid w:val="00BC054F"/>
    <w:rsid w:val="00BC21E6"/>
    <w:rsid w:val="00BD0DA4"/>
    <w:rsid w:val="00BD2AA0"/>
    <w:rsid w:val="00BD6CBF"/>
    <w:rsid w:val="00BF1BEA"/>
    <w:rsid w:val="00BF222F"/>
    <w:rsid w:val="00BF768E"/>
    <w:rsid w:val="00C006DD"/>
    <w:rsid w:val="00C028A5"/>
    <w:rsid w:val="00C04AEC"/>
    <w:rsid w:val="00C079DD"/>
    <w:rsid w:val="00C10A7F"/>
    <w:rsid w:val="00C12BBA"/>
    <w:rsid w:val="00C142B0"/>
    <w:rsid w:val="00C23237"/>
    <w:rsid w:val="00C26F09"/>
    <w:rsid w:val="00C27D3C"/>
    <w:rsid w:val="00C30D9E"/>
    <w:rsid w:val="00C32139"/>
    <w:rsid w:val="00C36E8E"/>
    <w:rsid w:val="00C36FD9"/>
    <w:rsid w:val="00C4217F"/>
    <w:rsid w:val="00C443B5"/>
    <w:rsid w:val="00C46AEC"/>
    <w:rsid w:val="00C568FA"/>
    <w:rsid w:val="00C57D0E"/>
    <w:rsid w:val="00C60D47"/>
    <w:rsid w:val="00C65C24"/>
    <w:rsid w:val="00C74625"/>
    <w:rsid w:val="00C84958"/>
    <w:rsid w:val="00C85E92"/>
    <w:rsid w:val="00C8625A"/>
    <w:rsid w:val="00C918D3"/>
    <w:rsid w:val="00C9347B"/>
    <w:rsid w:val="00C93AB8"/>
    <w:rsid w:val="00C97609"/>
    <w:rsid w:val="00CA091E"/>
    <w:rsid w:val="00CA0E8A"/>
    <w:rsid w:val="00CA54D1"/>
    <w:rsid w:val="00CB5E56"/>
    <w:rsid w:val="00CB7C4A"/>
    <w:rsid w:val="00CC30A5"/>
    <w:rsid w:val="00CC7EE4"/>
    <w:rsid w:val="00CD101B"/>
    <w:rsid w:val="00CD1973"/>
    <w:rsid w:val="00CD2EBA"/>
    <w:rsid w:val="00CD44FC"/>
    <w:rsid w:val="00CD6B22"/>
    <w:rsid w:val="00CD7733"/>
    <w:rsid w:val="00CE0CBE"/>
    <w:rsid w:val="00CE1388"/>
    <w:rsid w:val="00CF3124"/>
    <w:rsid w:val="00CF4A38"/>
    <w:rsid w:val="00CF5770"/>
    <w:rsid w:val="00CF6C8C"/>
    <w:rsid w:val="00D01CCA"/>
    <w:rsid w:val="00D04064"/>
    <w:rsid w:val="00D04185"/>
    <w:rsid w:val="00D12BCB"/>
    <w:rsid w:val="00D14B43"/>
    <w:rsid w:val="00D14C5C"/>
    <w:rsid w:val="00D17F81"/>
    <w:rsid w:val="00D24355"/>
    <w:rsid w:val="00D249CD"/>
    <w:rsid w:val="00D26AD0"/>
    <w:rsid w:val="00D26B0B"/>
    <w:rsid w:val="00D37ED1"/>
    <w:rsid w:val="00D40008"/>
    <w:rsid w:val="00D4022E"/>
    <w:rsid w:val="00D407F7"/>
    <w:rsid w:val="00D46633"/>
    <w:rsid w:val="00D47EB8"/>
    <w:rsid w:val="00D52205"/>
    <w:rsid w:val="00D52C81"/>
    <w:rsid w:val="00D57779"/>
    <w:rsid w:val="00D57E02"/>
    <w:rsid w:val="00D60363"/>
    <w:rsid w:val="00D636DE"/>
    <w:rsid w:val="00D64C7F"/>
    <w:rsid w:val="00D73CDC"/>
    <w:rsid w:val="00D754CD"/>
    <w:rsid w:val="00D76770"/>
    <w:rsid w:val="00D85F0E"/>
    <w:rsid w:val="00D87E7D"/>
    <w:rsid w:val="00D9286E"/>
    <w:rsid w:val="00D928A6"/>
    <w:rsid w:val="00D92938"/>
    <w:rsid w:val="00D92975"/>
    <w:rsid w:val="00DA586C"/>
    <w:rsid w:val="00DA6E37"/>
    <w:rsid w:val="00DB3188"/>
    <w:rsid w:val="00DB5036"/>
    <w:rsid w:val="00DB7554"/>
    <w:rsid w:val="00DB7C10"/>
    <w:rsid w:val="00DC0CEC"/>
    <w:rsid w:val="00DC24CB"/>
    <w:rsid w:val="00DC2C3A"/>
    <w:rsid w:val="00DC7A54"/>
    <w:rsid w:val="00DD40C2"/>
    <w:rsid w:val="00DD5715"/>
    <w:rsid w:val="00DE376C"/>
    <w:rsid w:val="00DE5FB7"/>
    <w:rsid w:val="00DE6FED"/>
    <w:rsid w:val="00DE7B4E"/>
    <w:rsid w:val="00E02004"/>
    <w:rsid w:val="00E02805"/>
    <w:rsid w:val="00E02858"/>
    <w:rsid w:val="00E06935"/>
    <w:rsid w:val="00E12C6D"/>
    <w:rsid w:val="00E12F67"/>
    <w:rsid w:val="00E27110"/>
    <w:rsid w:val="00E33CD2"/>
    <w:rsid w:val="00E3541A"/>
    <w:rsid w:val="00E35F77"/>
    <w:rsid w:val="00E369AD"/>
    <w:rsid w:val="00E4173B"/>
    <w:rsid w:val="00E450B7"/>
    <w:rsid w:val="00E4567F"/>
    <w:rsid w:val="00E45B77"/>
    <w:rsid w:val="00E45F17"/>
    <w:rsid w:val="00E46E4A"/>
    <w:rsid w:val="00E4724F"/>
    <w:rsid w:val="00E557F5"/>
    <w:rsid w:val="00E577F7"/>
    <w:rsid w:val="00E64A05"/>
    <w:rsid w:val="00E67707"/>
    <w:rsid w:val="00E731BA"/>
    <w:rsid w:val="00E7720F"/>
    <w:rsid w:val="00E819C2"/>
    <w:rsid w:val="00E936FF"/>
    <w:rsid w:val="00E97212"/>
    <w:rsid w:val="00EA12EE"/>
    <w:rsid w:val="00EA196F"/>
    <w:rsid w:val="00EA3BB2"/>
    <w:rsid w:val="00EA50C3"/>
    <w:rsid w:val="00EB0EE4"/>
    <w:rsid w:val="00EB1B7A"/>
    <w:rsid w:val="00EB5A29"/>
    <w:rsid w:val="00EB5E3C"/>
    <w:rsid w:val="00EB655E"/>
    <w:rsid w:val="00EC59E7"/>
    <w:rsid w:val="00ED17B1"/>
    <w:rsid w:val="00ED2CB1"/>
    <w:rsid w:val="00ED5129"/>
    <w:rsid w:val="00ED5C5D"/>
    <w:rsid w:val="00ED7E7E"/>
    <w:rsid w:val="00EE1F4C"/>
    <w:rsid w:val="00EE3D72"/>
    <w:rsid w:val="00EE5276"/>
    <w:rsid w:val="00EE5A91"/>
    <w:rsid w:val="00EE71DA"/>
    <w:rsid w:val="00EE7A8D"/>
    <w:rsid w:val="00EF3D0C"/>
    <w:rsid w:val="00EF4C6E"/>
    <w:rsid w:val="00EF4DBA"/>
    <w:rsid w:val="00F03B16"/>
    <w:rsid w:val="00F03BE5"/>
    <w:rsid w:val="00F07679"/>
    <w:rsid w:val="00F16B9A"/>
    <w:rsid w:val="00F17A97"/>
    <w:rsid w:val="00F24823"/>
    <w:rsid w:val="00F25974"/>
    <w:rsid w:val="00F259C1"/>
    <w:rsid w:val="00F309E5"/>
    <w:rsid w:val="00F32240"/>
    <w:rsid w:val="00F3326B"/>
    <w:rsid w:val="00F332F4"/>
    <w:rsid w:val="00F479C0"/>
    <w:rsid w:val="00F51B62"/>
    <w:rsid w:val="00F51F1D"/>
    <w:rsid w:val="00F563A9"/>
    <w:rsid w:val="00F64223"/>
    <w:rsid w:val="00F83608"/>
    <w:rsid w:val="00F83FA7"/>
    <w:rsid w:val="00F8798C"/>
    <w:rsid w:val="00F932AE"/>
    <w:rsid w:val="00F939EB"/>
    <w:rsid w:val="00F96BEB"/>
    <w:rsid w:val="00FA1F72"/>
    <w:rsid w:val="00FA4CB9"/>
    <w:rsid w:val="00FA6020"/>
    <w:rsid w:val="00FA635F"/>
    <w:rsid w:val="00FB0F08"/>
    <w:rsid w:val="00FB422A"/>
    <w:rsid w:val="00FB5F6C"/>
    <w:rsid w:val="00FB6259"/>
    <w:rsid w:val="00FC738D"/>
    <w:rsid w:val="00FC7CEE"/>
    <w:rsid w:val="00FC7E9E"/>
    <w:rsid w:val="00FD2148"/>
    <w:rsid w:val="00FE16FE"/>
    <w:rsid w:val="00FF04A1"/>
    <w:rsid w:val="00FF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4F501939"/>
  <w15:docId w15:val="{320FC669-C223-4055-8EEC-BDA698AD2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  <w:u w:val="single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pPr>
      <w:jc w:val="right"/>
    </w:pPr>
    <w:rPr>
      <w:rFonts w:ascii="Arial" w:hAnsi="Arial"/>
      <w:b/>
      <w:sz w:val="24"/>
    </w:rPr>
  </w:style>
  <w:style w:type="character" w:styleId="Nmerodepgina">
    <w:name w:val="page number"/>
    <w:basedOn w:val="Fontepargpadro"/>
  </w:style>
  <w:style w:type="table" w:styleId="Tabelacomgrade">
    <w:name w:val="Table Grid"/>
    <w:basedOn w:val="Tabelanormal"/>
    <w:rsid w:val="002355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8737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oleObject" Target="embeddings/oleObject5.bin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footer" Target="footer3.xml"/><Relationship Id="rId10" Type="http://schemas.openxmlformats.org/officeDocument/2006/relationships/image" Target="media/image2.emf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Relationship Id="rId22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nise\AppData\Local\Temp\FQ-CI-001_Rev02_22.04.13%20-%20model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1B627E-A723-4E1D-812B-238A8AC17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FQ-CI-001_Rev02_22.04.13 - modelo</Template>
  <TotalTime>2</TotalTime>
  <Pages>1</Pages>
  <Words>388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Nome do funcionário:</vt:lpstr>
    </vt:vector>
  </TitlesOfParts>
  <Company>Microsoft</Company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 do funcionário:</dc:title>
  <dc:creator>Denise</dc:creator>
  <cp:lastModifiedBy>Daiana</cp:lastModifiedBy>
  <cp:revision>7</cp:revision>
  <cp:lastPrinted>2015-10-09T19:12:00Z</cp:lastPrinted>
  <dcterms:created xsi:type="dcterms:W3CDTF">2019-10-07T14:32:00Z</dcterms:created>
  <dcterms:modified xsi:type="dcterms:W3CDTF">2022-06-28T13:56:00Z</dcterms:modified>
</cp:coreProperties>
</file>